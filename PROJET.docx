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EFC0E" w14:textId="69F99481" w:rsidR="00D077E9" w:rsidRDefault="00AF410C" w:rsidP="003E0B5B">
      <w:r>
        <w:rPr>
          <w:noProof/>
          <w:lang w:val="en-US" w:eastAsia="zh-CN"/>
        </w:rPr>
        <mc:AlternateContent>
          <mc:Choice Requires="wps">
            <w:drawing>
              <wp:anchor distT="0" distB="0" distL="114300" distR="114300" simplePos="0" relativeHeight="251658752" behindDoc="1" locked="0" layoutInCell="1" allowOverlap="1" wp14:anchorId="40595C4F" wp14:editId="202C130E">
                <wp:simplePos x="0" y="0"/>
                <wp:positionH relativeFrom="column">
                  <wp:posOffset>-212223</wp:posOffset>
                </wp:positionH>
                <wp:positionV relativeFrom="page">
                  <wp:posOffset>736979</wp:posOffset>
                </wp:positionV>
                <wp:extent cx="3938905" cy="7983940"/>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983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FA71E" id="Rectangle 3" o:spid="_x0000_s1026" alt="rectangle blanc pour le texte sur la couverture" style="position:absolute;margin-left:-16.7pt;margin-top:58.05pt;width:310.15pt;height:628.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" fillcolor="white [3212]" stroked="f" strokeweight="2pt">
                <w10:wrap anchory="page"/>
              </v:rect>
            </w:pict>
          </mc:Fallback>
        </mc:AlternateContent>
      </w:r>
      <w:r w:rsidR="00086841">
        <w:rPr>
          <w:noProof/>
          <w:lang w:val="en-US" w:eastAsia="zh-CN"/>
        </w:rPr>
        <mc:AlternateContent>
          <mc:Choice Requires="wps">
            <w:drawing>
              <wp:anchor distT="0" distB="0" distL="114300" distR="114300" simplePos="0" relativeHeight="251760128" behindDoc="0" locked="0" layoutInCell="1" allowOverlap="1" wp14:anchorId="3862FDA3" wp14:editId="362FF267">
                <wp:simplePos x="0" y="0"/>
                <wp:positionH relativeFrom="column">
                  <wp:posOffset>4234815</wp:posOffset>
                </wp:positionH>
                <wp:positionV relativeFrom="paragraph">
                  <wp:posOffset>-1012190</wp:posOffset>
                </wp:positionV>
                <wp:extent cx="2600325" cy="1000125"/>
                <wp:effectExtent l="0" t="0" r="28575" b="28575"/>
                <wp:wrapNone/>
                <wp:docPr id="58" name="Zone de texte 58"/>
                <wp:cNvGraphicFramePr/>
                <a:graphic xmlns:a="http://schemas.openxmlformats.org/drawingml/2006/main">
                  <a:graphicData uri="http://schemas.microsoft.com/office/word/2010/wordprocessingShape">
                    <wps:wsp>
                      <wps:cNvSpPr txBox="1"/>
                      <wps:spPr>
                        <a:xfrm>
                          <a:off x="0" y="0"/>
                          <a:ext cx="2600325" cy="1000125"/>
                        </a:xfrm>
                        <a:prstGeom prst="rect">
                          <a:avLst/>
                        </a:prstGeom>
                        <a:solidFill>
                          <a:schemeClr val="lt1"/>
                        </a:solidFill>
                        <a:ln w="6350">
                          <a:solidFill>
                            <a:prstClr val="black"/>
                          </a:solidFill>
                        </a:ln>
                      </wps:spPr>
                      <wps:txbx>
                        <w:txbxContent>
                          <w:p w14:paraId="1DDED82C" w14:textId="784BFC92" w:rsidR="00086841" w:rsidRDefault="00086841">
                            <w:r>
                              <w:rPr>
                                <w:noProof/>
                              </w:rPr>
                              <w:drawing>
                                <wp:inline distT="0" distB="0" distL="0" distR="0" wp14:anchorId="16255CE9" wp14:editId="13A4EB80">
                                  <wp:extent cx="2381250" cy="857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2">
                                            <a:extLst>
                                              <a:ext uri="{28A0092B-C50C-407E-A947-70E740481C1C}">
                                                <a14:useLocalDpi xmlns:a14="http://schemas.microsoft.com/office/drawing/2010/main" val="0"/>
                                              </a:ext>
                                            </a:extLst>
                                          </a:blip>
                                          <a:stretch>
                                            <a:fillRect/>
                                          </a:stretch>
                                        </pic:blipFill>
                                        <pic:spPr>
                                          <a:xfrm>
                                            <a:off x="0" y="0"/>
                                            <a:ext cx="2381250" cy="857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2FDA3" id="_x0000_t202" coordsize="21600,21600" o:spt="202" path="m,l,21600r21600,l21600,xe">
                <v:stroke joinstyle="miter"/>
                <v:path gradientshapeok="t" o:connecttype="rect"/>
              </v:shapetype>
              <v:shape id="Zone de texte 58" o:spid="_x0000_s1026" type="#_x0000_t202" style="position:absolute;margin-left:333.45pt;margin-top:-79.7pt;width:204.75pt;height:78.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" fillcolor="white [3201]" strokeweight=".5pt">
                <v:textbox>
                  <w:txbxContent>
                    <w:p w14:paraId="1DDED82C" w14:textId="784BFC92" w:rsidR="00086841" w:rsidRDefault="00086841">
                      <w:r>
                        <w:rPr>
                          <w:noProof/>
                        </w:rPr>
                        <w:drawing>
                          <wp:inline distT="0" distB="0" distL="0" distR="0" wp14:anchorId="16255CE9" wp14:editId="13A4EB80">
                            <wp:extent cx="2381250" cy="857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2">
                                      <a:extLst>
                                        <a:ext uri="{28A0092B-C50C-407E-A947-70E740481C1C}">
                                          <a14:useLocalDpi xmlns:a14="http://schemas.microsoft.com/office/drawing/2010/main" val="0"/>
                                        </a:ext>
                                      </a:extLst>
                                    </a:blip>
                                    <a:stretch>
                                      <a:fillRect/>
                                    </a:stretch>
                                  </pic:blipFill>
                                  <pic:spPr>
                                    <a:xfrm>
                                      <a:off x="0" y="0"/>
                                      <a:ext cx="2381250" cy="857250"/>
                                    </a:xfrm>
                                    <a:prstGeom prst="rect">
                                      <a:avLst/>
                                    </a:prstGeom>
                                  </pic:spPr>
                                </pic:pic>
                              </a:graphicData>
                            </a:graphic>
                          </wp:inline>
                        </w:drawing>
                      </w:r>
                    </w:p>
                  </w:txbxContent>
                </v:textbox>
              </v:shape>
            </w:pict>
          </mc:Fallback>
        </mc:AlternateContent>
      </w:r>
      <w:r w:rsidR="00F26013">
        <w:rPr>
          <w:noProof/>
          <w:lang w:val="en-US" w:eastAsia="zh-CN"/>
        </w:rPr>
        <w:drawing>
          <wp:anchor distT="0" distB="0" distL="114300" distR="114300" simplePos="0" relativeHeight="251651584" behindDoc="1" locked="0" layoutInCell="1" allowOverlap="1" wp14:anchorId="3D9CCAD8" wp14:editId="490C4826">
            <wp:simplePos x="0" y="0"/>
            <wp:positionH relativeFrom="column">
              <wp:posOffset>-744485</wp:posOffset>
            </wp:positionH>
            <wp:positionV relativeFrom="page">
              <wp:align>top</wp:align>
            </wp:positionV>
            <wp:extent cx="7758932" cy="6838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8932" cy="68389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D8B535E" w14:textId="77777777" w:rsidTr="00AB02A7">
        <w:trPr>
          <w:trHeight w:val="1894"/>
        </w:trPr>
        <w:tc>
          <w:tcPr>
            <w:tcW w:w="5580" w:type="dxa"/>
            <w:tcBorders>
              <w:top w:val="nil"/>
              <w:left w:val="nil"/>
              <w:bottom w:val="nil"/>
              <w:right w:val="nil"/>
            </w:tcBorders>
          </w:tcPr>
          <w:p w14:paraId="304849E1" w14:textId="507F35D4" w:rsidR="00D077E9" w:rsidRPr="008853F6" w:rsidRDefault="008853F6" w:rsidP="003E0B5B">
            <w:pPr>
              <w:rPr>
                <w:sz w:val="144"/>
                <w:szCs w:val="144"/>
              </w:rPr>
            </w:pPr>
            <w:r w:rsidRPr="008853F6">
              <w:rPr>
                <w:sz w:val="144"/>
                <w:szCs w:val="144"/>
              </w:rPr>
              <w:t>GEM</w:t>
            </w:r>
          </w:p>
          <w:p w14:paraId="6046F755" w14:textId="77777777" w:rsidR="00D077E9" w:rsidRDefault="00D077E9" w:rsidP="003E0B5B">
            <w:r>
              <w:rPr>
                <w:noProof/>
                <w:lang w:val="en-US" w:eastAsia="zh-CN"/>
              </w:rPr>
              <mc:AlternateContent>
                <mc:Choice Requires="wps">
                  <w:drawing>
                    <wp:inline distT="0" distB="0" distL="0" distR="0" wp14:anchorId="6C43FF37" wp14:editId="07A2CCCE">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D1096"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DE1A7EF" w14:textId="77777777" w:rsidTr="00270C80">
        <w:trPr>
          <w:trHeight w:val="7305"/>
        </w:trPr>
        <w:tc>
          <w:tcPr>
            <w:tcW w:w="5580" w:type="dxa"/>
            <w:tcBorders>
              <w:top w:val="nil"/>
              <w:left w:val="nil"/>
              <w:bottom w:val="nil"/>
              <w:right w:val="nil"/>
            </w:tcBorders>
          </w:tcPr>
          <w:p w14:paraId="050A0EAD" w14:textId="3251E06E" w:rsidR="00D077E9" w:rsidRDefault="00061F55" w:rsidP="003E0B5B">
            <w:pPr>
              <w:rPr>
                <w:noProof/>
              </w:rPr>
            </w:pPr>
            <w:r>
              <w:rPr>
                <w:noProof/>
              </w:rPr>
              <mc:AlternateContent>
                <mc:Choice Requires="wps">
                  <w:drawing>
                    <wp:anchor distT="0" distB="0" distL="114300" distR="114300" simplePos="0" relativeHeight="251671040" behindDoc="0" locked="0" layoutInCell="1" allowOverlap="1" wp14:anchorId="3C6D8AC0" wp14:editId="12B40DFF">
                      <wp:simplePos x="0" y="0"/>
                      <wp:positionH relativeFrom="column">
                        <wp:posOffset>-137160</wp:posOffset>
                      </wp:positionH>
                      <wp:positionV relativeFrom="paragraph">
                        <wp:posOffset>666750</wp:posOffset>
                      </wp:positionV>
                      <wp:extent cx="3810000" cy="2838450"/>
                      <wp:effectExtent l="0" t="0" r="19050" b="19050"/>
                      <wp:wrapNone/>
                      <wp:docPr id="12" name="Zone de texte 12"/>
                      <wp:cNvGraphicFramePr/>
                      <a:graphic xmlns:a="http://schemas.openxmlformats.org/drawingml/2006/main">
                        <a:graphicData uri="http://schemas.microsoft.com/office/word/2010/wordprocessingShape">
                          <wps:wsp>
                            <wps:cNvSpPr txBox="1"/>
                            <wps:spPr>
                              <a:xfrm>
                                <a:off x="0" y="0"/>
                                <a:ext cx="3810000" cy="2838450"/>
                              </a:xfrm>
                              <a:prstGeom prst="rect">
                                <a:avLst/>
                              </a:prstGeom>
                              <a:solidFill>
                                <a:schemeClr val="lt1"/>
                              </a:solidFill>
                              <a:ln w="6350">
                                <a:solidFill>
                                  <a:schemeClr val="bg1"/>
                                </a:solidFill>
                              </a:ln>
                            </wps:spPr>
                            <wps:txbx>
                              <w:txbxContent>
                                <w:p w14:paraId="6EC243E3" w14:textId="38942A1D" w:rsidR="00061F55" w:rsidRDefault="00061F55">
                                  <w:r>
                                    <w:rPr>
                                      <w:noProof/>
                                    </w:rPr>
                                    <w:drawing>
                                      <wp:inline distT="0" distB="0" distL="0" distR="0" wp14:anchorId="272062FE" wp14:editId="532A921D">
                                        <wp:extent cx="3609975" cy="270748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que 241"/>
                                                <pic:cNvPicPr/>
                                              </pic:nvPicPr>
                                              <pic:blipFill>
                                                <a:blip r:embed="rId14">
                                                  <a:extLst>
                                                    <a:ext uri="{28A0092B-C50C-407E-A947-70E740481C1C}">
                                                      <a14:useLocalDpi xmlns:a14="http://schemas.microsoft.com/office/drawing/2010/main" val="0"/>
                                                    </a:ext>
                                                  </a:extLst>
                                                </a:blip>
                                                <a:stretch>
                                                  <a:fillRect/>
                                                </a:stretch>
                                              </pic:blipFill>
                                              <pic:spPr>
                                                <a:xfrm>
                                                  <a:off x="0" y="0"/>
                                                  <a:ext cx="3631113" cy="2723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8AC0" id="Zone de texte 12" o:spid="_x0000_s1027" type="#_x0000_t202" style="position:absolute;margin-left:-10.8pt;margin-top:52.5pt;width:300pt;height:22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" fillcolor="white [3201]" strokecolor="white [3212]" strokeweight=".5pt">
                      <v:textbox>
                        <w:txbxContent>
                          <w:p w14:paraId="6EC243E3" w14:textId="38942A1D" w:rsidR="00061F55" w:rsidRDefault="00061F55">
                            <w:r>
                              <w:rPr>
                                <w:noProof/>
                              </w:rPr>
                              <w:drawing>
                                <wp:inline distT="0" distB="0" distL="0" distR="0" wp14:anchorId="272062FE" wp14:editId="532A921D">
                                  <wp:extent cx="3609975" cy="270748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que 241"/>
                                          <pic:cNvPicPr/>
                                        </pic:nvPicPr>
                                        <pic:blipFill>
                                          <a:blip r:embed="rId14">
                                            <a:extLst>
                                              <a:ext uri="{28A0092B-C50C-407E-A947-70E740481C1C}">
                                                <a14:useLocalDpi xmlns:a14="http://schemas.microsoft.com/office/drawing/2010/main" val="0"/>
                                              </a:ext>
                                            </a:extLst>
                                          </a:blip>
                                          <a:stretch>
                                            <a:fillRect/>
                                          </a:stretch>
                                        </pic:blipFill>
                                        <pic:spPr>
                                          <a:xfrm>
                                            <a:off x="0" y="0"/>
                                            <a:ext cx="3631113" cy="2723335"/>
                                          </a:xfrm>
                                          <a:prstGeom prst="rect">
                                            <a:avLst/>
                                          </a:prstGeom>
                                        </pic:spPr>
                                      </pic:pic>
                                    </a:graphicData>
                                  </a:graphic>
                                </wp:inline>
                              </w:drawing>
                            </w:r>
                          </w:p>
                        </w:txbxContent>
                      </v:textbox>
                    </v:shape>
                  </w:pict>
                </mc:Fallback>
              </mc:AlternateContent>
            </w:r>
          </w:p>
        </w:tc>
      </w:tr>
      <w:tr w:rsidR="00D077E9" w14:paraId="599D9A2F" w14:textId="77777777" w:rsidTr="00AB02A7">
        <w:trPr>
          <w:trHeight w:val="2438"/>
        </w:trPr>
        <w:tc>
          <w:tcPr>
            <w:tcW w:w="5580" w:type="dxa"/>
            <w:tcBorders>
              <w:top w:val="nil"/>
              <w:left w:val="nil"/>
              <w:bottom w:val="nil"/>
              <w:right w:val="nil"/>
            </w:tcBorders>
          </w:tcPr>
          <w:sdt>
            <w:sdtPr>
              <w:id w:val="1080870105"/>
              <w:placeholder>
                <w:docPart w:val="2356E83C91E942089094264E559CC611"/>
              </w:placeholder>
              <w15:appearance w15:val="hidden"/>
            </w:sdtPr>
            <w:sdtEndPr>
              <w:rPr>
                <w:b w:val="0"/>
                <w:bCs/>
                <w:sz w:val="36"/>
                <w:szCs w:val="36"/>
              </w:rPr>
            </w:sdtEndPr>
            <w:sdtContent>
              <w:p w14:paraId="04F478A9" w14:textId="50224535" w:rsidR="00D077E9" w:rsidRPr="00456844" w:rsidRDefault="00456844" w:rsidP="003E0B5B">
                <w:pPr>
                  <w:rPr>
                    <w:b w:val="0"/>
                    <w:bCs/>
                    <w:sz w:val="36"/>
                    <w:szCs w:val="36"/>
                  </w:rPr>
                </w:pPr>
                <w:r w:rsidRPr="00456844">
                  <w:rPr>
                    <w:b w:val="0"/>
                    <w:bCs/>
                    <w:sz w:val="36"/>
                    <w:szCs w:val="36"/>
                  </w:rPr>
                  <w:t>Projet BTS SNIR</w:t>
                </w:r>
              </w:p>
            </w:sdtContent>
          </w:sdt>
          <w:p w14:paraId="45C0DA65" w14:textId="54399DFA" w:rsidR="00D077E9" w:rsidRDefault="00D077E9" w:rsidP="003E0B5B">
            <w:pPr>
              <w:rPr>
                <w:noProof/>
                <w:sz w:val="10"/>
                <w:szCs w:val="10"/>
              </w:rPr>
            </w:pPr>
            <w:r w:rsidRPr="00D86945">
              <w:rPr>
                <w:noProof/>
                <w:sz w:val="10"/>
                <w:szCs w:val="10"/>
                <w:lang w:val="en-US" w:eastAsia="zh-CN"/>
              </w:rPr>
              <mc:AlternateContent>
                <mc:Choice Requires="wps">
                  <w:drawing>
                    <wp:inline distT="0" distB="0" distL="0" distR="0" wp14:anchorId="0B97BD00" wp14:editId="573A6B6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066C0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A854869" w14:textId="0787D920" w:rsidR="00456844" w:rsidRDefault="00456844" w:rsidP="003E0B5B">
            <w:r>
              <w:t xml:space="preserve">32 rue Pierre Brossolette, </w:t>
            </w:r>
          </w:p>
          <w:p w14:paraId="05FDE708" w14:textId="0BFA7617" w:rsidR="00151C6C" w:rsidRDefault="00456844" w:rsidP="003E0B5B">
            <w:r>
              <w:t>B.P 1607 – 27016</w:t>
            </w:r>
          </w:p>
          <w:p w14:paraId="29ACC281" w14:textId="053551C7" w:rsidR="00456844" w:rsidRDefault="00456844" w:rsidP="003E0B5B">
            <w:pPr>
              <w:rPr>
                <w:lang w:bidi="fr-FR"/>
              </w:rPr>
            </w:pPr>
            <w:r>
              <w:rPr>
                <w:lang w:bidi="fr-FR"/>
              </w:rPr>
              <w:t>Evreux Cedex</w:t>
            </w:r>
          </w:p>
          <w:p w14:paraId="41B50C17" w14:textId="41C1917B" w:rsidR="00D077E9" w:rsidRPr="00D86945" w:rsidRDefault="00E84149" w:rsidP="00456844">
            <w:pPr>
              <w:rPr>
                <w:noProof/>
                <w:sz w:val="10"/>
                <w:szCs w:val="10"/>
              </w:rPr>
            </w:pPr>
            <w:r>
              <w:rPr>
                <w:noProof/>
              </w:rPr>
              <mc:AlternateContent>
                <mc:Choice Requires="wps">
                  <w:drawing>
                    <wp:anchor distT="0" distB="0" distL="114300" distR="114300" simplePos="0" relativeHeight="251758080" behindDoc="0" locked="0" layoutInCell="1" allowOverlap="1" wp14:anchorId="5F5F48FF" wp14:editId="3165BC62">
                      <wp:simplePos x="0" y="0"/>
                      <wp:positionH relativeFrom="column">
                        <wp:posOffset>-406457</wp:posOffset>
                      </wp:positionH>
                      <wp:positionV relativeFrom="paragraph">
                        <wp:posOffset>343601</wp:posOffset>
                      </wp:positionV>
                      <wp:extent cx="3352800" cy="1381125"/>
                      <wp:effectExtent l="0" t="0" r="19050" b="28575"/>
                      <wp:wrapNone/>
                      <wp:docPr id="56" name="Zone de texte 56"/>
                      <wp:cNvGraphicFramePr/>
                      <a:graphic xmlns:a="http://schemas.openxmlformats.org/drawingml/2006/main">
                        <a:graphicData uri="http://schemas.microsoft.com/office/word/2010/wordprocessingShape">
                          <wps:wsp>
                            <wps:cNvSpPr txBox="1"/>
                            <wps:spPr>
                              <a:xfrm>
                                <a:off x="0" y="0"/>
                                <a:ext cx="3352800" cy="1381125"/>
                              </a:xfrm>
                              <a:prstGeom prst="rect">
                                <a:avLst/>
                              </a:prstGeom>
                              <a:solidFill>
                                <a:schemeClr val="lt1"/>
                              </a:solidFill>
                              <a:ln w="6350">
                                <a:solidFill>
                                  <a:schemeClr val="bg1"/>
                                </a:solidFill>
                              </a:ln>
                            </wps:spPr>
                            <wps:txbx>
                              <w:txbxContent>
                                <w:p w14:paraId="12B2E12E" w14:textId="77777777" w:rsidR="004C1BDD" w:rsidRPr="004C1BDD" w:rsidRDefault="004C1BDD" w:rsidP="004C1BDD">
                                  <w:pPr>
                                    <w:rPr>
                                      <w:sz w:val="32"/>
                                      <w:szCs w:val="32"/>
                                      <w:u w:val="single"/>
                                    </w:rPr>
                                  </w:pPr>
                                  <w:r w:rsidRPr="004C1BDD">
                                    <w:rPr>
                                      <w:sz w:val="32"/>
                                      <w:szCs w:val="32"/>
                                      <w:u w:val="single"/>
                                    </w:rPr>
                                    <w:t>Etudiants :</w:t>
                                  </w:r>
                                </w:p>
                                <w:p w14:paraId="7E420CF9" w14:textId="7C964030" w:rsidR="004C1BDD" w:rsidRDefault="004C1BDD" w:rsidP="004C1BDD">
                                  <w:r>
                                    <w:tab/>
                                    <w:t>-</w:t>
                                  </w:r>
                                  <w:r w:rsidR="0046731A">
                                    <w:t xml:space="preserve"> </w:t>
                                  </w:r>
                                  <w:r>
                                    <w:t xml:space="preserve">RUAS </w:t>
                                  </w:r>
                                  <w:r w:rsidRPr="004C1BDD">
                                    <w:rPr>
                                      <w:b w:val="0"/>
                                      <w:bCs/>
                                    </w:rPr>
                                    <w:t>Kelyan</w:t>
                                  </w:r>
                                </w:p>
                                <w:p w14:paraId="052F45A3" w14:textId="6BD9C92E" w:rsidR="004C1BDD" w:rsidRDefault="004C1BDD" w:rsidP="004C1BDD">
                                  <w:r>
                                    <w:tab/>
                                    <w:t>-</w:t>
                                  </w:r>
                                  <w:r w:rsidR="0046731A">
                                    <w:t xml:space="preserve"> </w:t>
                                  </w:r>
                                  <w:r>
                                    <w:t xml:space="preserve">IGUEDLANE </w:t>
                                  </w:r>
                                  <w:r w:rsidRPr="004C1BDD">
                                    <w:rPr>
                                      <w:b w:val="0"/>
                                      <w:bCs/>
                                    </w:rPr>
                                    <w:t>Ethan</w:t>
                                  </w:r>
                                </w:p>
                                <w:p w14:paraId="12178200" w14:textId="1D07EC2A" w:rsidR="004C1BDD" w:rsidRDefault="004C1BDD" w:rsidP="004C1BDD">
                                  <w:r>
                                    <w:tab/>
                                    <w:t>-</w:t>
                                  </w:r>
                                  <w:r w:rsidR="0046731A">
                                    <w:t xml:space="preserve"> </w:t>
                                  </w:r>
                                  <w:r>
                                    <w:t xml:space="preserve">MACARIO </w:t>
                                  </w:r>
                                  <w:r w:rsidRPr="004C1BDD">
                                    <w:rPr>
                                      <w:b w:val="0"/>
                                      <w:bCs/>
                                    </w:rPr>
                                    <w:t>David</w:t>
                                  </w:r>
                                </w:p>
                                <w:p w14:paraId="2502C62E" w14:textId="47ACE01C" w:rsidR="004C1BDD" w:rsidRDefault="004C1BDD" w:rsidP="004C1BDD">
                                  <w:pPr>
                                    <w:rPr>
                                      <w:b w:val="0"/>
                                      <w:bCs/>
                                    </w:rPr>
                                  </w:pPr>
                                  <w:r>
                                    <w:tab/>
                                    <w:t>-</w:t>
                                  </w:r>
                                  <w:r w:rsidR="0046731A">
                                    <w:t xml:space="preserve"> </w:t>
                                  </w:r>
                                  <w:r>
                                    <w:t xml:space="preserve">ARIBET </w:t>
                                  </w:r>
                                  <w:r w:rsidRPr="004C1BDD">
                                    <w:rPr>
                                      <w:b w:val="0"/>
                                      <w:bCs/>
                                    </w:rPr>
                                    <w:t>Timothée</w:t>
                                  </w:r>
                                </w:p>
                                <w:p w14:paraId="4E1E6352" w14:textId="7ED50FC3" w:rsidR="00E84149" w:rsidRDefault="00E84149" w:rsidP="004C1BDD">
                                  <w:pPr>
                                    <w:rPr>
                                      <w:b w:val="0"/>
                                      <w:bCs/>
                                    </w:rPr>
                                  </w:pPr>
                                </w:p>
                                <w:p w14:paraId="4ECA96E9" w14:textId="4D0C5836" w:rsidR="00E84149" w:rsidRDefault="00E84149" w:rsidP="004C1BDD">
                                  <w:pPr>
                                    <w:rPr>
                                      <w:b w:val="0"/>
                                      <w:bCs/>
                                    </w:rPr>
                                  </w:pPr>
                                </w:p>
                                <w:p w14:paraId="6DA0FB36" w14:textId="53D24086" w:rsidR="00E84149" w:rsidRDefault="00E84149" w:rsidP="004C1BDD">
                                  <w:pPr>
                                    <w:rPr>
                                      <w:b w:val="0"/>
                                      <w:bCs/>
                                    </w:rPr>
                                  </w:pPr>
                                </w:p>
                                <w:p w14:paraId="440242E6" w14:textId="25CD52D0" w:rsidR="00E84149" w:rsidRDefault="00E84149" w:rsidP="004C1BDD">
                                  <w:pPr>
                                    <w:rPr>
                                      <w:b w:val="0"/>
                                      <w:bCs/>
                                    </w:rPr>
                                  </w:pPr>
                                </w:p>
                                <w:p w14:paraId="50EEC68F" w14:textId="73444359" w:rsidR="00E84149" w:rsidRDefault="00E84149" w:rsidP="004C1BDD">
                                  <w:pPr>
                                    <w:rPr>
                                      <w:b w:val="0"/>
                                      <w:bCs/>
                                    </w:rPr>
                                  </w:pPr>
                                </w:p>
                                <w:p w14:paraId="1CD8A0A6" w14:textId="3D97C8C3" w:rsidR="00E84149" w:rsidRDefault="00E84149" w:rsidP="004C1BDD">
                                  <w:pPr>
                                    <w:rPr>
                                      <w:b w:val="0"/>
                                      <w:bCs/>
                                    </w:rPr>
                                  </w:pPr>
                                </w:p>
                                <w:p w14:paraId="02FDAD1F" w14:textId="58E72E4A" w:rsidR="00E84149" w:rsidRDefault="00E84149" w:rsidP="004C1BDD">
                                  <w:pPr>
                                    <w:rPr>
                                      <w:b w:val="0"/>
                                      <w:bCs/>
                                    </w:rPr>
                                  </w:pPr>
                                </w:p>
                                <w:p w14:paraId="37E7B749" w14:textId="77777777" w:rsidR="00E84149" w:rsidRDefault="00E84149" w:rsidP="004C1B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F48FF" id="Zone de texte 56" o:spid="_x0000_s1028" type="#_x0000_t202" style="position:absolute;margin-left:-32pt;margin-top:27.05pt;width:264pt;height:10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" fillcolor="white [3201]" strokecolor="white [3212]" strokeweight=".5pt">
                      <v:textbox>
                        <w:txbxContent>
                          <w:p w14:paraId="12B2E12E" w14:textId="77777777" w:rsidR="004C1BDD" w:rsidRPr="004C1BDD" w:rsidRDefault="004C1BDD" w:rsidP="004C1BDD">
                            <w:pPr>
                              <w:rPr>
                                <w:sz w:val="32"/>
                                <w:szCs w:val="32"/>
                                <w:u w:val="single"/>
                              </w:rPr>
                            </w:pPr>
                            <w:r w:rsidRPr="004C1BDD">
                              <w:rPr>
                                <w:sz w:val="32"/>
                                <w:szCs w:val="32"/>
                                <w:u w:val="single"/>
                              </w:rPr>
                              <w:t>Etudiants :</w:t>
                            </w:r>
                          </w:p>
                          <w:p w14:paraId="7E420CF9" w14:textId="7C964030" w:rsidR="004C1BDD" w:rsidRDefault="004C1BDD" w:rsidP="004C1BDD">
                            <w:r>
                              <w:tab/>
                              <w:t>-</w:t>
                            </w:r>
                            <w:r w:rsidR="0046731A">
                              <w:t xml:space="preserve"> </w:t>
                            </w:r>
                            <w:r>
                              <w:t xml:space="preserve">RUAS </w:t>
                            </w:r>
                            <w:r w:rsidRPr="004C1BDD">
                              <w:rPr>
                                <w:b w:val="0"/>
                                <w:bCs/>
                              </w:rPr>
                              <w:t>Kelyan</w:t>
                            </w:r>
                          </w:p>
                          <w:p w14:paraId="052F45A3" w14:textId="6BD9C92E" w:rsidR="004C1BDD" w:rsidRDefault="004C1BDD" w:rsidP="004C1BDD">
                            <w:r>
                              <w:tab/>
                              <w:t>-</w:t>
                            </w:r>
                            <w:r w:rsidR="0046731A">
                              <w:t xml:space="preserve"> </w:t>
                            </w:r>
                            <w:r>
                              <w:t xml:space="preserve">IGUEDLANE </w:t>
                            </w:r>
                            <w:r w:rsidRPr="004C1BDD">
                              <w:rPr>
                                <w:b w:val="0"/>
                                <w:bCs/>
                              </w:rPr>
                              <w:t>Ethan</w:t>
                            </w:r>
                          </w:p>
                          <w:p w14:paraId="12178200" w14:textId="1D07EC2A" w:rsidR="004C1BDD" w:rsidRDefault="004C1BDD" w:rsidP="004C1BDD">
                            <w:r>
                              <w:tab/>
                              <w:t>-</w:t>
                            </w:r>
                            <w:r w:rsidR="0046731A">
                              <w:t xml:space="preserve"> </w:t>
                            </w:r>
                            <w:r>
                              <w:t xml:space="preserve">MACARIO </w:t>
                            </w:r>
                            <w:r w:rsidRPr="004C1BDD">
                              <w:rPr>
                                <w:b w:val="0"/>
                                <w:bCs/>
                              </w:rPr>
                              <w:t>David</w:t>
                            </w:r>
                          </w:p>
                          <w:p w14:paraId="2502C62E" w14:textId="47ACE01C" w:rsidR="004C1BDD" w:rsidRDefault="004C1BDD" w:rsidP="004C1BDD">
                            <w:pPr>
                              <w:rPr>
                                <w:b w:val="0"/>
                                <w:bCs/>
                              </w:rPr>
                            </w:pPr>
                            <w:r>
                              <w:tab/>
                              <w:t>-</w:t>
                            </w:r>
                            <w:r w:rsidR="0046731A">
                              <w:t xml:space="preserve"> </w:t>
                            </w:r>
                            <w:r>
                              <w:t xml:space="preserve">ARIBET </w:t>
                            </w:r>
                            <w:r w:rsidRPr="004C1BDD">
                              <w:rPr>
                                <w:b w:val="0"/>
                                <w:bCs/>
                              </w:rPr>
                              <w:t>Timothée</w:t>
                            </w:r>
                          </w:p>
                          <w:p w14:paraId="4E1E6352" w14:textId="7ED50FC3" w:rsidR="00E84149" w:rsidRDefault="00E84149" w:rsidP="004C1BDD">
                            <w:pPr>
                              <w:rPr>
                                <w:b w:val="0"/>
                                <w:bCs/>
                              </w:rPr>
                            </w:pPr>
                          </w:p>
                          <w:p w14:paraId="4ECA96E9" w14:textId="4D0C5836" w:rsidR="00E84149" w:rsidRDefault="00E84149" w:rsidP="004C1BDD">
                            <w:pPr>
                              <w:rPr>
                                <w:b w:val="0"/>
                                <w:bCs/>
                              </w:rPr>
                            </w:pPr>
                          </w:p>
                          <w:p w14:paraId="6DA0FB36" w14:textId="53D24086" w:rsidR="00E84149" w:rsidRDefault="00E84149" w:rsidP="004C1BDD">
                            <w:pPr>
                              <w:rPr>
                                <w:b w:val="0"/>
                                <w:bCs/>
                              </w:rPr>
                            </w:pPr>
                          </w:p>
                          <w:p w14:paraId="440242E6" w14:textId="25CD52D0" w:rsidR="00E84149" w:rsidRDefault="00E84149" w:rsidP="004C1BDD">
                            <w:pPr>
                              <w:rPr>
                                <w:b w:val="0"/>
                                <w:bCs/>
                              </w:rPr>
                            </w:pPr>
                          </w:p>
                          <w:p w14:paraId="50EEC68F" w14:textId="73444359" w:rsidR="00E84149" w:rsidRDefault="00E84149" w:rsidP="004C1BDD">
                            <w:pPr>
                              <w:rPr>
                                <w:b w:val="0"/>
                                <w:bCs/>
                              </w:rPr>
                            </w:pPr>
                          </w:p>
                          <w:p w14:paraId="1CD8A0A6" w14:textId="3D97C8C3" w:rsidR="00E84149" w:rsidRDefault="00E84149" w:rsidP="004C1BDD">
                            <w:pPr>
                              <w:rPr>
                                <w:b w:val="0"/>
                                <w:bCs/>
                              </w:rPr>
                            </w:pPr>
                          </w:p>
                          <w:p w14:paraId="02FDAD1F" w14:textId="58E72E4A" w:rsidR="00E84149" w:rsidRDefault="00E84149" w:rsidP="004C1BDD">
                            <w:pPr>
                              <w:rPr>
                                <w:b w:val="0"/>
                                <w:bCs/>
                              </w:rPr>
                            </w:pPr>
                          </w:p>
                          <w:p w14:paraId="37E7B749" w14:textId="77777777" w:rsidR="00E84149" w:rsidRDefault="00E84149" w:rsidP="004C1BDD"/>
                        </w:txbxContent>
                      </v:textbox>
                    </v:shape>
                  </w:pict>
                </mc:Fallback>
              </mc:AlternateContent>
            </w:r>
          </w:p>
        </w:tc>
      </w:tr>
    </w:tbl>
    <w:p w14:paraId="5590962A" w14:textId="77777777" w:rsidR="00E84149" w:rsidRDefault="00E84149" w:rsidP="008853F6">
      <w:pPr>
        <w:spacing w:after="200"/>
      </w:pPr>
    </w:p>
    <w:p w14:paraId="23811CD2" w14:textId="39F6FAB2" w:rsidR="00E84149" w:rsidRDefault="00E547DC">
      <w:pPr>
        <w:spacing w:after="200"/>
      </w:pPr>
      <w:r>
        <w:rPr>
          <w:noProof/>
          <w:sz w:val="10"/>
          <w:szCs w:val="10"/>
        </w:rPr>
        <mc:AlternateContent>
          <mc:Choice Requires="wps">
            <w:drawing>
              <wp:anchor distT="0" distB="0" distL="114300" distR="114300" simplePos="0" relativeHeight="251752960" behindDoc="0" locked="0" layoutInCell="1" allowOverlap="1" wp14:anchorId="387E32EC" wp14:editId="2479C0C6">
                <wp:simplePos x="0" y="0"/>
                <wp:positionH relativeFrom="column">
                  <wp:posOffset>3072765</wp:posOffset>
                </wp:positionH>
                <wp:positionV relativeFrom="paragraph">
                  <wp:posOffset>7256145</wp:posOffset>
                </wp:positionV>
                <wp:extent cx="0" cy="1476375"/>
                <wp:effectExtent l="0" t="0" r="38100" b="28575"/>
                <wp:wrapNone/>
                <wp:docPr id="53" name="Connecteur droit 53"/>
                <wp:cNvGraphicFramePr/>
                <a:graphic xmlns:a="http://schemas.openxmlformats.org/drawingml/2006/main">
                  <a:graphicData uri="http://schemas.microsoft.com/office/word/2010/wordprocessingShape">
                    <wps:wsp>
                      <wps:cNvCnPr/>
                      <wps:spPr>
                        <a:xfrm flipH="1">
                          <a:off x="0" y="0"/>
                          <a:ext cx="0" cy="1476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0D107" id="Connecteur droit 53" o:spid="_x0000_s1026" style="position:absolute;flip:x;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95pt,571.35pt" to="241.95pt,6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" strokecolor="#0f0d29 [3213]" strokeweight="1pt"/>
            </w:pict>
          </mc:Fallback>
        </mc:AlternateContent>
      </w:r>
      <w:r w:rsidR="00E84149">
        <w:rPr>
          <w:noProof/>
          <w:lang w:bidi="fr-FR"/>
        </w:rPr>
        <mc:AlternateContent>
          <mc:Choice Requires="wps">
            <w:drawing>
              <wp:anchor distT="0" distB="0" distL="114300" distR="114300" simplePos="0" relativeHeight="251751936" behindDoc="0" locked="0" layoutInCell="1" allowOverlap="1" wp14:anchorId="33CC907F" wp14:editId="4DFD4AD1">
                <wp:simplePos x="0" y="0"/>
                <wp:positionH relativeFrom="page">
                  <wp:posOffset>154379</wp:posOffset>
                </wp:positionH>
                <wp:positionV relativeFrom="paragraph">
                  <wp:posOffset>7246546</wp:posOffset>
                </wp:positionV>
                <wp:extent cx="7279203" cy="1485900"/>
                <wp:effectExtent l="0" t="0" r="17145" b="19050"/>
                <wp:wrapNone/>
                <wp:docPr id="52" name="Rectangle 52"/>
                <wp:cNvGraphicFramePr/>
                <a:graphic xmlns:a="http://schemas.openxmlformats.org/drawingml/2006/main">
                  <a:graphicData uri="http://schemas.microsoft.com/office/word/2010/wordprocessingShape">
                    <wps:wsp>
                      <wps:cNvSpPr/>
                      <wps:spPr>
                        <a:xfrm>
                          <a:off x="0" y="0"/>
                          <a:ext cx="7279203" cy="14859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FEB42" w14:textId="3185F588" w:rsidR="00E84149" w:rsidRDefault="00E84149" w:rsidP="00E84149">
                            <w:pPr>
                              <w:jc w:val="center"/>
                            </w:pPr>
                          </w:p>
                          <w:p w14:paraId="7B2932E0" w14:textId="7691BEB9" w:rsidR="00E84149" w:rsidRDefault="00E84149" w:rsidP="00E84149">
                            <w:pPr>
                              <w:jc w:val="center"/>
                            </w:pPr>
                          </w:p>
                          <w:p w14:paraId="504EA914" w14:textId="74B9576D" w:rsidR="00E84149" w:rsidRDefault="00E84149" w:rsidP="00E84149">
                            <w:pPr>
                              <w:jc w:val="center"/>
                            </w:pPr>
                          </w:p>
                          <w:p w14:paraId="055BF7C6" w14:textId="343D0E1E" w:rsidR="00E84149" w:rsidRDefault="00E84149" w:rsidP="00E84149">
                            <w:pPr>
                              <w:jc w:val="center"/>
                            </w:pPr>
                          </w:p>
                          <w:p w14:paraId="25536EAA" w14:textId="0CC93A77" w:rsidR="00E84149" w:rsidRDefault="00E84149" w:rsidP="00E84149">
                            <w:pPr>
                              <w:jc w:val="center"/>
                            </w:pPr>
                          </w:p>
                          <w:p w14:paraId="1ED49E61" w14:textId="5DCCBD16" w:rsidR="00E84149" w:rsidRDefault="00E84149" w:rsidP="00E84149">
                            <w:pPr>
                              <w:jc w:val="center"/>
                            </w:pPr>
                          </w:p>
                          <w:p w14:paraId="127EEAA2" w14:textId="29FC0313" w:rsidR="00E84149" w:rsidRDefault="00E84149" w:rsidP="00E84149">
                            <w:pPr>
                              <w:jc w:val="center"/>
                            </w:pPr>
                          </w:p>
                          <w:p w14:paraId="440EA88C" w14:textId="0164E8FE" w:rsidR="00E84149" w:rsidRDefault="00E84149" w:rsidP="00E84149">
                            <w:pPr>
                              <w:jc w:val="center"/>
                            </w:pPr>
                          </w:p>
                          <w:p w14:paraId="174AFB7E" w14:textId="329ED27D" w:rsidR="00E84149" w:rsidRDefault="00E84149" w:rsidP="00E84149">
                            <w:pPr>
                              <w:jc w:val="center"/>
                            </w:pPr>
                          </w:p>
                          <w:p w14:paraId="11FDCFDB" w14:textId="511BB67F" w:rsidR="00E84149" w:rsidRDefault="00E84149" w:rsidP="00E84149">
                            <w:pPr>
                              <w:jc w:val="center"/>
                            </w:pPr>
                          </w:p>
                          <w:p w14:paraId="2F351598" w14:textId="228A3625" w:rsidR="00E84149" w:rsidRDefault="00E84149" w:rsidP="00E84149">
                            <w:pPr>
                              <w:jc w:val="center"/>
                            </w:pPr>
                          </w:p>
                          <w:p w14:paraId="2B4BFFAF" w14:textId="1D9CB90A" w:rsidR="00E84149" w:rsidRDefault="00E84149" w:rsidP="00E84149">
                            <w:pPr>
                              <w:jc w:val="center"/>
                            </w:pPr>
                          </w:p>
                          <w:p w14:paraId="20736DA8" w14:textId="07428247" w:rsidR="00E84149" w:rsidRDefault="00E84149" w:rsidP="00E84149">
                            <w:pPr>
                              <w:jc w:val="center"/>
                            </w:pPr>
                          </w:p>
                          <w:p w14:paraId="1D8C92C5" w14:textId="77777777" w:rsidR="00E84149" w:rsidRDefault="00E84149" w:rsidP="00E841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C907F" id="Rectangle 52" o:spid="_x0000_s1029" style="position:absolute;margin-left:12.15pt;margin-top:570.6pt;width:573.15pt;height:117pt;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" fillcolor="white [3212]" strokecolor="#0f0d29 [3213]" strokeweight=".5pt">
                <v:textbox>
                  <w:txbxContent>
                    <w:p w14:paraId="780FEB42" w14:textId="3185F588" w:rsidR="00E84149" w:rsidRDefault="00E84149" w:rsidP="00E84149">
                      <w:pPr>
                        <w:jc w:val="center"/>
                      </w:pPr>
                    </w:p>
                    <w:p w14:paraId="7B2932E0" w14:textId="7691BEB9" w:rsidR="00E84149" w:rsidRDefault="00E84149" w:rsidP="00E84149">
                      <w:pPr>
                        <w:jc w:val="center"/>
                      </w:pPr>
                    </w:p>
                    <w:p w14:paraId="504EA914" w14:textId="74B9576D" w:rsidR="00E84149" w:rsidRDefault="00E84149" w:rsidP="00E84149">
                      <w:pPr>
                        <w:jc w:val="center"/>
                      </w:pPr>
                    </w:p>
                    <w:p w14:paraId="055BF7C6" w14:textId="343D0E1E" w:rsidR="00E84149" w:rsidRDefault="00E84149" w:rsidP="00E84149">
                      <w:pPr>
                        <w:jc w:val="center"/>
                      </w:pPr>
                    </w:p>
                    <w:p w14:paraId="25536EAA" w14:textId="0CC93A77" w:rsidR="00E84149" w:rsidRDefault="00E84149" w:rsidP="00E84149">
                      <w:pPr>
                        <w:jc w:val="center"/>
                      </w:pPr>
                    </w:p>
                    <w:p w14:paraId="1ED49E61" w14:textId="5DCCBD16" w:rsidR="00E84149" w:rsidRDefault="00E84149" w:rsidP="00E84149">
                      <w:pPr>
                        <w:jc w:val="center"/>
                      </w:pPr>
                    </w:p>
                    <w:p w14:paraId="127EEAA2" w14:textId="29FC0313" w:rsidR="00E84149" w:rsidRDefault="00E84149" w:rsidP="00E84149">
                      <w:pPr>
                        <w:jc w:val="center"/>
                      </w:pPr>
                    </w:p>
                    <w:p w14:paraId="440EA88C" w14:textId="0164E8FE" w:rsidR="00E84149" w:rsidRDefault="00E84149" w:rsidP="00E84149">
                      <w:pPr>
                        <w:jc w:val="center"/>
                      </w:pPr>
                    </w:p>
                    <w:p w14:paraId="174AFB7E" w14:textId="329ED27D" w:rsidR="00E84149" w:rsidRDefault="00E84149" w:rsidP="00E84149">
                      <w:pPr>
                        <w:jc w:val="center"/>
                      </w:pPr>
                    </w:p>
                    <w:p w14:paraId="11FDCFDB" w14:textId="511BB67F" w:rsidR="00E84149" w:rsidRDefault="00E84149" w:rsidP="00E84149">
                      <w:pPr>
                        <w:jc w:val="center"/>
                      </w:pPr>
                    </w:p>
                    <w:p w14:paraId="2F351598" w14:textId="228A3625" w:rsidR="00E84149" w:rsidRDefault="00E84149" w:rsidP="00E84149">
                      <w:pPr>
                        <w:jc w:val="center"/>
                      </w:pPr>
                    </w:p>
                    <w:p w14:paraId="2B4BFFAF" w14:textId="1D9CB90A" w:rsidR="00E84149" w:rsidRDefault="00E84149" w:rsidP="00E84149">
                      <w:pPr>
                        <w:jc w:val="center"/>
                      </w:pPr>
                    </w:p>
                    <w:p w14:paraId="20736DA8" w14:textId="07428247" w:rsidR="00E84149" w:rsidRDefault="00E84149" w:rsidP="00E84149">
                      <w:pPr>
                        <w:jc w:val="center"/>
                      </w:pPr>
                    </w:p>
                    <w:p w14:paraId="1D8C92C5" w14:textId="77777777" w:rsidR="00E84149" w:rsidRDefault="00E84149" w:rsidP="00E84149">
                      <w:pPr>
                        <w:jc w:val="center"/>
                      </w:pPr>
                    </w:p>
                  </w:txbxContent>
                </v:textbox>
                <w10:wrap anchorx="page"/>
              </v:rect>
            </w:pict>
          </mc:Fallback>
        </mc:AlternateContent>
      </w:r>
      <w:r w:rsidR="00E84149">
        <w:rPr>
          <w:noProof/>
          <w:sz w:val="10"/>
          <w:szCs w:val="10"/>
        </w:rPr>
        <mc:AlternateContent>
          <mc:Choice Requires="wps">
            <w:drawing>
              <wp:anchor distT="0" distB="0" distL="114300" distR="114300" simplePos="0" relativeHeight="251759104" behindDoc="0" locked="0" layoutInCell="1" allowOverlap="1" wp14:anchorId="209F15AC" wp14:editId="56D4F98F">
                <wp:simplePos x="0" y="0"/>
                <wp:positionH relativeFrom="column">
                  <wp:posOffset>3114824</wp:posOffset>
                </wp:positionH>
                <wp:positionV relativeFrom="paragraph">
                  <wp:posOffset>7276976</wp:posOffset>
                </wp:positionV>
                <wp:extent cx="3600450" cy="1400175"/>
                <wp:effectExtent l="0" t="0" r="19050" b="28575"/>
                <wp:wrapNone/>
                <wp:docPr id="57" name="Zone de texte 57"/>
                <wp:cNvGraphicFramePr/>
                <a:graphic xmlns:a="http://schemas.openxmlformats.org/drawingml/2006/main">
                  <a:graphicData uri="http://schemas.microsoft.com/office/word/2010/wordprocessingShape">
                    <wps:wsp>
                      <wps:cNvSpPr txBox="1"/>
                      <wps:spPr>
                        <a:xfrm>
                          <a:off x="0" y="0"/>
                          <a:ext cx="3600450" cy="1400175"/>
                        </a:xfrm>
                        <a:prstGeom prst="rect">
                          <a:avLst/>
                        </a:prstGeom>
                        <a:solidFill>
                          <a:schemeClr val="lt1"/>
                        </a:solidFill>
                        <a:ln w="6350">
                          <a:solidFill>
                            <a:schemeClr val="bg1"/>
                          </a:solidFill>
                        </a:ln>
                      </wps:spPr>
                      <wps:txbx>
                        <w:txbxContent>
                          <w:p w14:paraId="6DA32653" w14:textId="572E47C9" w:rsidR="004C1BDD" w:rsidRDefault="004C1BDD">
                            <w:r w:rsidRPr="004C1BDD">
                              <w:rPr>
                                <w:u w:val="single"/>
                              </w:rPr>
                              <w:t>Année :</w:t>
                            </w:r>
                            <w:r>
                              <w:t xml:space="preserve">   2022-2023</w:t>
                            </w:r>
                          </w:p>
                          <w:p w14:paraId="3ADDD8FA" w14:textId="77777777" w:rsidR="0046731A" w:rsidRDefault="0046731A"/>
                          <w:p w14:paraId="7B5FDA25" w14:textId="4E18FE3F" w:rsidR="004C1BDD" w:rsidRPr="004C1BDD" w:rsidRDefault="004C1BDD">
                            <w:pPr>
                              <w:rPr>
                                <w:u w:val="single"/>
                              </w:rPr>
                            </w:pPr>
                            <w:r w:rsidRPr="004C1BDD">
                              <w:rPr>
                                <w:u w:val="single"/>
                              </w:rPr>
                              <w:t xml:space="preserve">Projet : </w:t>
                            </w:r>
                          </w:p>
                          <w:p w14:paraId="2FDE8437" w14:textId="6BD16C63" w:rsidR="004C1BDD" w:rsidRDefault="004C1BDD">
                            <w:r>
                              <w:tab/>
                            </w:r>
                            <w:r w:rsidR="0046731A">
                              <w:t>Gestion de l’Energie d’une Maison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F15AC" id="Zone de texte 57" o:spid="_x0000_s1030" type="#_x0000_t202" style="position:absolute;margin-left:245.25pt;margin-top:573pt;width:283.5pt;height:110.2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" fillcolor="white [3201]" strokecolor="white [3212]" strokeweight=".5pt">
                <v:textbox>
                  <w:txbxContent>
                    <w:p w14:paraId="6DA32653" w14:textId="572E47C9" w:rsidR="004C1BDD" w:rsidRDefault="004C1BDD">
                      <w:r w:rsidRPr="004C1BDD">
                        <w:rPr>
                          <w:u w:val="single"/>
                        </w:rPr>
                        <w:t>Année :</w:t>
                      </w:r>
                      <w:r>
                        <w:t xml:space="preserve">   2022-2023</w:t>
                      </w:r>
                    </w:p>
                    <w:p w14:paraId="3ADDD8FA" w14:textId="77777777" w:rsidR="0046731A" w:rsidRDefault="0046731A"/>
                    <w:p w14:paraId="7B5FDA25" w14:textId="4E18FE3F" w:rsidR="004C1BDD" w:rsidRPr="004C1BDD" w:rsidRDefault="004C1BDD">
                      <w:pPr>
                        <w:rPr>
                          <w:u w:val="single"/>
                        </w:rPr>
                      </w:pPr>
                      <w:r w:rsidRPr="004C1BDD">
                        <w:rPr>
                          <w:u w:val="single"/>
                        </w:rPr>
                        <w:t xml:space="preserve">Projet : </w:t>
                      </w:r>
                    </w:p>
                    <w:p w14:paraId="2FDE8437" w14:textId="6BD16C63" w:rsidR="004C1BDD" w:rsidRDefault="004C1BDD">
                      <w:r>
                        <w:tab/>
                      </w:r>
                      <w:r w:rsidR="0046731A">
                        <w:t>Gestion de l’Energie d’une Maison</w:t>
                      </w:r>
                    </w:p>
                  </w:txbxContent>
                </v:textbox>
              </v:shape>
            </w:pict>
          </mc:Fallback>
        </mc:AlternateContent>
      </w:r>
      <w:r w:rsidR="00E84149">
        <w:rPr>
          <w:noProof/>
          <w:lang w:val="en-US" w:eastAsia="zh-CN"/>
        </w:rPr>
        <mc:AlternateContent>
          <mc:Choice Requires="wps">
            <w:drawing>
              <wp:anchor distT="0" distB="0" distL="114300" distR="114300" simplePos="0" relativeHeight="251656704" behindDoc="1" locked="0" layoutInCell="1" allowOverlap="1" wp14:anchorId="2370B256" wp14:editId="0F69918F">
                <wp:simplePos x="0" y="0"/>
                <wp:positionH relativeFrom="page">
                  <wp:align>left</wp:align>
                </wp:positionH>
                <wp:positionV relativeFrom="page">
                  <wp:posOffset>6844162</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2F32C" id="Rectangle 2" o:spid="_x0000_s1026" alt="rectangle coloré" style="position:absolute;margin-left:0;margin-top:538.9pt;width:611.1pt;height:316.5pt;z-index:-251659776;visibility:visible;mso-wrap-style:square;mso-height-percent:0;mso-wrap-distance-left:9pt;mso-wrap-distance-top:0;mso-wrap-distance-right:9pt;mso-wrap-distance-bottom:0;mso-position-horizontal:lef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" fillcolor="#b6cbfa [671]" stroked="f" strokeweight="2pt">
                <w10:wrap anchorx="page" anchory="page"/>
              </v:rect>
            </w:pict>
          </mc:Fallback>
        </mc:AlternateContent>
      </w:r>
      <w:r w:rsidR="00E84149">
        <w:br w:type="page"/>
      </w:r>
    </w:p>
    <w:bookmarkStart w:id="0" w:name="_Annexe_5" w:displacedByCustomXml="next"/>
    <w:bookmarkEnd w:id="0" w:displacedByCustomXml="next"/>
    <w:sdt>
      <w:sdtPr>
        <w:rPr>
          <w:rFonts w:asciiTheme="minorHAnsi" w:eastAsiaTheme="minorEastAsia" w:hAnsiTheme="minorHAnsi" w:cs="Times New Roman"/>
          <w:color w:val="auto"/>
          <w:sz w:val="22"/>
          <w:szCs w:val="22"/>
        </w:rPr>
        <w:id w:val="2018572450"/>
        <w:docPartObj>
          <w:docPartGallery w:val="Table of Contents"/>
          <w:docPartUnique/>
        </w:docPartObj>
      </w:sdtPr>
      <w:sdtContent>
        <w:p w14:paraId="0412396A" w14:textId="12621694" w:rsidR="00DF0CDD" w:rsidRDefault="00760806">
          <w:pPr>
            <w:pStyle w:val="En-ttedetabledesmatires"/>
          </w:pPr>
          <w:r>
            <w:rPr>
              <w:noProof/>
            </w:rPr>
            <mc:AlternateContent>
              <mc:Choice Requires="wps">
                <w:drawing>
                  <wp:anchor distT="0" distB="0" distL="114300" distR="114300" simplePos="0" relativeHeight="251761152" behindDoc="0" locked="0" layoutInCell="1" allowOverlap="1" wp14:anchorId="53A265C4" wp14:editId="6C799374">
                    <wp:simplePos x="0" y="0"/>
                    <wp:positionH relativeFrom="margin">
                      <wp:posOffset>-240678</wp:posOffset>
                    </wp:positionH>
                    <wp:positionV relativeFrom="paragraph">
                      <wp:posOffset>-797788</wp:posOffset>
                    </wp:positionV>
                    <wp:extent cx="6883879" cy="500033"/>
                    <wp:effectExtent l="0" t="0" r="12700" b="14605"/>
                    <wp:wrapNone/>
                    <wp:docPr id="4" name="Zone de texte 4"/>
                    <wp:cNvGraphicFramePr/>
                    <a:graphic xmlns:a="http://schemas.openxmlformats.org/drawingml/2006/main">
                      <a:graphicData uri="http://schemas.microsoft.com/office/word/2010/wordprocessingShape">
                        <wps:wsp>
                          <wps:cNvSpPr txBox="1"/>
                          <wps:spPr>
                            <a:xfrm>
                              <a:off x="0" y="0"/>
                              <a:ext cx="6883879" cy="500033"/>
                            </a:xfrm>
                            <a:prstGeom prst="rect">
                              <a:avLst/>
                            </a:prstGeom>
                            <a:solidFill>
                              <a:schemeClr val="lt1"/>
                            </a:solidFill>
                            <a:ln w="6350">
                              <a:solidFill>
                                <a:schemeClr val="bg1"/>
                              </a:solidFill>
                            </a:ln>
                          </wps:spPr>
                          <wps:txbx>
                            <w:txbxContent>
                              <w:p w14:paraId="27158F14" w14:textId="6ED850EE" w:rsidR="00760806" w:rsidRPr="00760806" w:rsidRDefault="00760806">
                                <w:pPr>
                                  <w:rPr>
                                    <w:b w:val="0"/>
                                    <w:bCs/>
                                    <w:color w:val="0F0D29" w:themeColor="text1"/>
                                    <w:sz w:val="22"/>
                                  </w:rPr>
                                </w:pPr>
                                <w:r w:rsidRPr="00760806">
                                  <w:rPr>
                                    <w:b w:val="0"/>
                                    <w:bCs/>
                                    <w:color w:val="0F0D29" w:themeColor="text1"/>
                                    <w:sz w:val="22"/>
                                  </w:rPr>
                                  <w:t xml:space="preserve">Gestion de l’Energie d’une maison                                                                                                      </w:t>
                                </w:r>
                                <w:r w:rsidR="00E76364">
                                  <w:rPr>
                                    <w:b w:val="0"/>
                                    <w:bCs/>
                                    <w:color w:val="0F0D29" w:themeColor="text1"/>
                                    <w:sz w:val="22"/>
                                  </w:rPr>
                                  <w:t xml:space="preserve">           </w:t>
                                </w:r>
                                <w:r w:rsidRPr="00760806">
                                  <w:rPr>
                                    <w:b w:val="0"/>
                                    <w:bCs/>
                                    <w:color w:val="0F0D29" w:themeColor="text1"/>
                                    <w:sz w:val="22"/>
                                  </w:rPr>
                                  <w:t xml:space="preserve"> </w:t>
                                </w:r>
                                <w:r w:rsidR="00140290">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265C4" id="Zone de texte 4" o:spid="_x0000_s1031" type="#_x0000_t202" style="position:absolute;margin-left:-18.95pt;margin-top:-62.8pt;width:542.05pt;height:39.35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BTNwIAAIM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" fillcolor="white [3201]" strokecolor="white [3212]" strokeweight=".5pt">
                    <v:textbox>
                      <w:txbxContent>
                        <w:p w14:paraId="27158F14" w14:textId="6ED850EE" w:rsidR="00760806" w:rsidRPr="00760806" w:rsidRDefault="00760806">
                          <w:pPr>
                            <w:rPr>
                              <w:b w:val="0"/>
                              <w:bCs/>
                              <w:color w:val="0F0D29" w:themeColor="text1"/>
                              <w:sz w:val="22"/>
                            </w:rPr>
                          </w:pPr>
                          <w:r w:rsidRPr="00760806">
                            <w:rPr>
                              <w:b w:val="0"/>
                              <w:bCs/>
                              <w:color w:val="0F0D29" w:themeColor="text1"/>
                              <w:sz w:val="22"/>
                            </w:rPr>
                            <w:t xml:space="preserve">Gestion de l’Energie d’une maison                                                                                                      </w:t>
                          </w:r>
                          <w:r w:rsidR="00E76364">
                            <w:rPr>
                              <w:b w:val="0"/>
                              <w:bCs/>
                              <w:color w:val="0F0D29" w:themeColor="text1"/>
                              <w:sz w:val="22"/>
                            </w:rPr>
                            <w:t xml:space="preserve">           </w:t>
                          </w:r>
                          <w:r w:rsidRPr="00760806">
                            <w:rPr>
                              <w:b w:val="0"/>
                              <w:bCs/>
                              <w:color w:val="0F0D29" w:themeColor="text1"/>
                              <w:sz w:val="22"/>
                            </w:rPr>
                            <w:t xml:space="preserve"> </w:t>
                          </w:r>
                          <w:r w:rsidR="00140290">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r w:rsidR="00DF0CDD">
            <w:t>Table des matières</w:t>
          </w:r>
        </w:p>
        <w:p w14:paraId="4A314CC8" w14:textId="70DC515E" w:rsidR="00DF0CDD" w:rsidRDefault="00DF0CDD">
          <w:pPr>
            <w:pStyle w:val="TM1"/>
          </w:pPr>
          <w:r>
            <w:t xml:space="preserve">Partie commune </w:t>
          </w:r>
          <w:r>
            <w:ptab w:relativeTo="margin" w:alignment="right" w:leader="dot"/>
          </w:r>
          <w:r>
            <w:rPr>
              <w:bCs/>
            </w:rPr>
            <w:t>1</w:t>
          </w:r>
        </w:p>
        <w:p w14:paraId="6F0963F3" w14:textId="5B596BCF" w:rsidR="00C02166" w:rsidRPr="00C02166" w:rsidRDefault="00125D78" w:rsidP="00D927DC">
          <w:pPr>
            <w:pStyle w:val="TM2"/>
            <w:ind w:left="216"/>
            <w:outlineLvl w:val="0"/>
          </w:pPr>
          <w:r>
            <w:t xml:space="preserve">1. </w:t>
          </w:r>
          <w:r w:rsidR="00284B15">
            <w:t>Introduction</w:t>
          </w:r>
          <w:r w:rsidR="00DF0CDD">
            <w:ptab w:relativeTo="margin" w:alignment="right" w:leader="dot"/>
          </w:r>
          <w:r w:rsidR="00DF0CDD">
            <w:t>2</w:t>
          </w:r>
        </w:p>
        <w:p w14:paraId="180B1913" w14:textId="1089D8CA" w:rsidR="00C02166" w:rsidRDefault="00125D78" w:rsidP="00C02166">
          <w:pPr>
            <w:pStyle w:val="TM3"/>
            <w:ind w:left="446"/>
          </w:pPr>
          <w:r>
            <w:t xml:space="preserve">1.1 </w:t>
          </w:r>
          <w:r w:rsidR="00C02166">
            <w:t xml:space="preserve">Les besoins du projet </w:t>
          </w:r>
          <w:r w:rsidR="00C02166">
            <w:ptab w:relativeTo="margin" w:alignment="right" w:leader="dot"/>
          </w:r>
          <w:r w:rsidR="00C02166">
            <w:t>6</w:t>
          </w:r>
        </w:p>
        <w:p w14:paraId="0901E872" w14:textId="00CAD199" w:rsidR="00C02166" w:rsidRDefault="00125D78" w:rsidP="00C02166">
          <w:pPr>
            <w:pStyle w:val="TM3"/>
            <w:ind w:left="446"/>
          </w:pPr>
          <w:r>
            <w:t xml:space="preserve">1.2 </w:t>
          </w:r>
          <w:r w:rsidR="00C02166">
            <w:t xml:space="preserve">Objectif et spécification </w:t>
          </w:r>
          <w:r w:rsidR="00C02166">
            <w:ptab w:relativeTo="margin" w:alignment="right" w:leader="dot"/>
          </w:r>
          <w:r w:rsidR="00C02166">
            <w:t>6</w:t>
          </w:r>
        </w:p>
        <w:p w14:paraId="293F147D" w14:textId="77AEDB84" w:rsidR="00C02166" w:rsidRDefault="00125D78" w:rsidP="00C02166">
          <w:pPr>
            <w:pStyle w:val="TM3"/>
            <w:ind w:left="446"/>
          </w:pPr>
          <w:r>
            <w:t xml:space="preserve">1.3 </w:t>
          </w:r>
          <w:r w:rsidR="00C02166">
            <w:t xml:space="preserve">Synoptique de l’architecture matérielle </w:t>
          </w:r>
          <w:r w:rsidR="00C02166">
            <w:ptab w:relativeTo="margin" w:alignment="right" w:leader="dot"/>
          </w:r>
          <w:r w:rsidR="00C02166">
            <w:t>6</w:t>
          </w:r>
        </w:p>
        <w:p w14:paraId="23D5B9DD" w14:textId="5F4958BA" w:rsidR="00C02166" w:rsidRDefault="00125D78" w:rsidP="00C02166">
          <w:pPr>
            <w:pStyle w:val="TM3"/>
            <w:ind w:left="446"/>
          </w:pPr>
          <w:r>
            <w:t xml:space="preserve">1.4 </w:t>
          </w:r>
          <w:r w:rsidR="00C02166">
            <w:t xml:space="preserve">Document et moyen technologique mis à disposition </w:t>
          </w:r>
          <w:r w:rsidR="00C02166">
            <w:ptab w:relativeTo="margin" w:alignment="right" w:leader="dot"/>
          </w:r>
          <w:r w:rsidR="00C02166">
            <w:t>6</w:t>
          </w:r>
        </w:p>
        <w:p w14:paraId="5948166C" w14:textId="44CC1B13" w:rsidR="00C02166" w:rsidRDefault="00125D78" w:rsidP="00C02166">
          <w:pPr>
            <w:pStyle w:val="TM3"/>
            <w:ind w:left="446"/>
          </w:pPr>
          <w:r>
            <w:t xml:space="preserve">1.5 </w:t>
          </w:r>
          <w:r w:rsidR="00C02166">
            <w:t xml:space="preserve">Exigences matérielles à respecter </w:t>
          </w:r>
          <w:r w:rsidR="00C02166">
            <w:ptab w:relativeTo="margin" w:alignment="right" w:leader="dot"/>
          </w:r>
          <w:r w:rsidR="00C02166">
            <w:t>6</w:t>
          </w:r>
        </w:p>
        <w:p w14:paraId="3D91147C" w14:textId="5254D8CA" w:rsidR="00C02166" w:rsidRDefault="00125D78" w:rsidP="00C02166">
          <w:pPr>
            <w:pStyle w:val="TM3"/>
            <w:ind w:left="446"/>
          </w:pPr>
          <w:r>
            <w:t xml:space="preserve">1.6 </w:t>
          </w:r>
          <w:r w:rsidR="00C02166">
            <w:t>Exigences sur le développement</w:t>
          </w:r>
          <w:r w:rsidR="00C02166">
            <w:ptab w:relativeTo="margin" w:alignment="right" w:leader="dot"/>
          </w:r>
          <w:r w:rsidR="00C02166">
            <w:t>6</w:t>
          </w:r>
        </w:p>
        <w:p w14:paraId="01CBBE6E" w14:textId="64A32A77" w:rsidR="00C02166" w:rsidRDefault="00125D78" w:rsidP="00C02166">
          <w:pPr>
            <w:pStyle w:val="TM3"/>
            <w:ind w:left="446"/>
          </w:pPr>
          <w:r>
            <w:t xml:space="preserve">1.7 </w:t>
          </w:r>
          <w:r w:rsidR="00C02166">
            <w:t xml:space="preserve">Exigences des documents produits </w:t>
          </w:r>
          <w:r w:rsidR="00C02166">
            <w:ptab w:relativeTo="margin" w:alignment="right" w:leader="dot"/>
          </w:r>
          <w:r w:rsidR="00C02166">
            <w:t>6</w:t>
          </w:r>
        </w:p>
        <w:p w14:paraId="785536C2" w14:textId="7794C775" w:rsidR="00760806" w:rsidRDefault="00125D78" w:rsidP="00760806">
          <w:pPr>
            <w:pStyle w:val="TM3"/>
            <w:ind w:left="446"/>
          </w:pPr>
          <w:r>
            <w:t xml:space="preserve">1.8 </w:t>
          </w:r>
          <w:r w:rsidR="00760806">
            <w:t>Exigences sur la gestion de la V.M</w:t>
          </w:r>
          <w:r w:rsidR="00DF0FD2">
            <w:t>.</w:t>
          </w:r>
          <w:r w:rsidR="00760806">
            <w:t>C</w:t>
          </w:r>
          <w:r w:rsidR="00760806">
            <w:ptab w:relativeTo="margin" w:alignment="right" w:leader="dot"/>
          </w:r>
          <w:r w:rsidR="00760806">
            <w:t>6</w:t>
          </w:r>
        </w:p>
        <w:p w14:paraId="62A8BAFF" w14:textId="02BE0B51" w:rsidR="005212BA" w:rsidRDefault="00125D78" w:rsidP="005212BA">
          <w:pPr>
            <w:pStyle w:val="TM2"/>
            <w:ind w:left="216"/>
          </w:pPr>
          <w:r>
            <w:t xml:space="preserve">2. </w:t>
          </w:r>
          <w:bookmarkStart w:id="1" w:name="_Hlk132358981"/>
          <w:r w:rsidR="005212BA">
            <w:t>Répartition des tâches</w:t>
          </w:r>
          <w:bookmarkEnd w:id="1"/>
          <w:r w:rsidR="005212BA">
            <w:ptab w:relativeTo="margin" w:alignment="right" w:leader="dot"/>
          </w:r>
          <w:r w:rsidR="005212BA">
            <w:t>2</w:t>
          </w:r>
        </w:p>
        <w:p w14:paraId="4B167562" w14:textId="6EE15020" w:rsidR="00DF0FD2" w:rsidRDefault="00125D78" w:rsidP="00DF0FD2">
          <w:pPr>
            <w:pStyle w:val="TM3"/>
            <w:ind w:left="446"/>
          </w:pPr>
          <w:r>
            <w:t xml:space="preserve">2.1 </w:t>
          </w:r>
          <w:r w:rsidR="00DF0FD2">
            <w:t>Mission du système</w:t>
          </w:r>
          <w:r w:rsidR="00DF0FD2">
            <w:ptab w:relativeTo="margin" w:alignment="right" w:leader="dot"/>
          </w:r>
          <w:r w:rsidR="00DF0FD2">
            <w:t>6</w:t>
          </w:r>
        </w:p>
        <w:p w14:paraId="548F2F7C" w14:textId="2850637B" w:rsidR="00DF0FD2" w:rsidRDefault="00125D78" w:rsidP="00DF0FD2">
          <w:pPr>
            <w:pStyle w:val="TM3"/>
            <w:ind w:left="446"/>
          </w:pPr>
          <w:r>
            <w:t xml:space="preserve">2.2 </w:t>
          </w:r>
          <w:bookmarkStart w:id="2" w:name="_Hlk133936188"/>
          <w:r w:rsidR="00DF0FD2">
            <w:t>Fonction majeures</w:t>
          </w:r>
          <w:bookmarkEnd w:id="2"/>
          <w:r w:rsidR="00DF0FD2">
            <w:ptab w:relativeTo="margin" w:alignment="right" w:leader="dot"/>
          </w:r>
          <w:r w:rsidR="00DF0FD2">
            <w:t>6</w:t>
          </w:r>
        </w:p>
        <w:p w14:paraId="1AB43F44" w14:textId="3AAE7641" w:rsidR="00DF0FD2" w:rsidRDefault="00125D78" w:rsidP="00DF0FD2">
          <w:pPr>
            <w:pStyle w:val="TM3"/>
            <w:ind w:left="446"/>
          </w:pPr>
          <w:r>
            <w:t xml:space="preserve">2.3 </w:t>
          </w:r>
          <w:r w:rsidR="00DF0FD2">
            <w:t>Fonction à développer et tâche à réaliser</w:t>
          </w:r>
          <w:r w:rsidR="00DF0FD2">
            <w:ptab w:relativeTo="margin" w:alignment="right" w:leader="dot"/>
          </w:r>
          <w:r w:rsidR="00DF0FD2">
            <w:t>6</w:t>
          </w:r>
        </w:p>
        <w:p w14:paraId="62C59EE5" w14:textId="06F9305D" w:rsidR="00F56CBD" w:rsidRPr="00F56CBD" w:rsidRDefault="00125D78" w:rsidP="00F56CBD">
          <w:pPr>
            <w:pStyle w:val="TM2"/>
            <w:ind w:left="216"/>
          </w:pPr>
          <w:r>
            <w:t xml:space="preserve">3. </w:t>
          </w:r>
          <w:r w:rsidR="00F56CBD">
            <w:t>Technologie mis à disposition</w:t>
          </w:r>
          <w:r w:rsidR="00F56CBD">
            <w:ptab w:relativeTo="margin" w:alignment="right" w:leader="dot"/>
          </w:r>
          <w:r w:rsidR="00F56CBD">
            <w:t>2</w:t>
          </w:r>
        </w:p>
        <w:p w14:paraId="09A34C8D" w14:textId="135C4538" w:rsidR="008F2D83" w:rsidRDefault="00125D78" w:rsidP="008F2D83">
          <w:pPr>
            <w:pStyle w:val="TM2"/>
            <w:ind w:left="216"/>
          </w:pPr>
          <w:r>
            <w:t xml:space="preserve">4. </w:t>
          </w:r>
          <w:r w:rsidR="008F2D83">
            <w:t>Méthodologie de développement</w:t>
          </w:r>
          <w:r w:rsidR="008F2D83">
            <w:ptab w:relativeTo="margin" w:alignment="right" w:leader="dot"/>
          </w:r>
          <w:r w:rsidR="008F2D83">
            <w:t>2</w:t>
          </w:r>
        </w:p>
        <w:p w14:paraId="51E1C66D" w14:textId="0CF5D698" w:rsidR="008F2D83" w:rsidRDefault="00125D78" w:rsidP="008F2D83">
          <w:pPr>
            <w:pStyle w:val="TM3"/>
            <w:ind w:left="446"/>
          </w:pPr>
          <w:r>
            <w:t xml:space="preserve">4.1 </w:t>
          </w:r>
          <w:r w:rsidR="008F2D83">
            <w:t>Cycle en V</w:t>
          </w:r>
          <w:r w:rsidR="008F2D83">
            <w:ptab w:relativeTo="margin" w:alignment="right" w:leader="dot"/>
          </w:r>
          <w:r w:rsidR="008F2D83">
            <w:t>6</w:t>
          </w:r>
        </w:p>
        <w:p w14:paraId="2F5B8C69" w14:textId="08667B4D" w:rsidR="008F2D83" w:rsidRDefault="00125D78" w:rsidP="008F2D83">
          <w:pPr>
            <w:pStyle w:val="TM3"/>
            <w:ind w:left="446"/>
          </w:pPr>
          <w:r>
            <w:t xml:space="preserve">4.2 </w:t>
          </w:r>
          <w:r w:rsidR="008F2D83">
            <w:t>Modèle n-tiers</w:t>
          </w:r>
          <w:r w:rsidR="008F2D83">
            <w:ptab w:relativeTo="margin" w:alignment="right" w:leader="dot"/>
          </w:r>
          <w:r w:rsidR="008F2D83">
            <w:t>6</w:t>
          </w:r>
        </w:p>
        <w:p w14:paraId="2EC42F59" w14:textId="1C5E2F63" w:rsidR="008F2D83" w:rsidRDefault="00125D78" w:rsidP="008F2D83">
          <w:pPr>
            <w:pStyle w:val="TM2"/>
            <w:ind w:left="216"/>
          </w:pPr>
          <w:r>
            <w:t xml:space="preserve">5. </w:t>
          </w:r>
          <w:r w:rsidR="008F2D83">
            <w:t>Diagramme des cas d’utilisation</w:t>
          </w:r>
          <w:r w:rsidR="008F2D83">
            <w:ptab w:relativeTo="margin" w:alignment="right" w:leader="dot"/>
          </w:r>
          <w:r w:rsidR="008F2D83">
            <w:t>2</w:t>
          </w:r>
        </w:p>
        <w:p w14:paraId="5DB10BA5" w14:textId="752A6BAC" w:rsidR="00DF0FD2" w:rsidRDefault="00125D78" w:rsidP="00F56CBD">
          <w:pPr>
            <w:pStyle w:val="TM2"/>
            <w:ind w:left="216"/>
          </w:pPr>
          <w:r>
            <w:t xml:space="preserve">6. </w:t>
          </w:r>
          <w:r w:rsidR="008F2D83">
            <w:t>Diagramme de classe</w:t>
          </w:r>
          <w:r w:rsidR="008F2D83">
            <w:ptab w:relativeTo="margin" w:alignment="right" w:leader="dot"/>
          </w:r>
          <w:r w:rsidR="008F2D83">
            <w:t>2</w:t>
          </w:r>
        </w:p>
        <w:p w14:paraId="782BF884" w14:textId="3AF6685B" w:rsidR="00F56CBD" w:rsidRDefault="00125D78" w:rsidP="00F56CBD">
          <w:pPr>
            <w:pStyle w:val="TM2"/>
            <w:ind w:left="216"/>
          </w:pPr>
          <w:r>
            <w:t xml:space="preserve">7. </w:t>
          </w:r>
          <w:r w:rsidR="00F56CBD">
            <w:t>Scénarios</w:t>
          </w:r>
          <w:r w:rsidR="00F56CBD">
            <w:ptab w:relativeTo="margin" w:alignment="right" w:leader="dot"/>
          </w:r>
          <w:r w:rsidR="00F56CBD">
            <w:t>2</w:t>
          </w:r>
        </w:p>
        <w:p w14:paraId="666122E1" w14:textId="2F7E378B" w:rsidR="00F56CBD" w:rsidRDefault="00125D78" w:rsidP="00F56CBD">
          <w:pPr>
            <w:pStyle w:val="TM3"/>
            <w:ind w:left="446"/>
          </w:pPr>
          <w:r>
            <w:t xml:space="preserve">7.1 </w:t>
          </w:r>
          <w:r w:rsidR="00F56CBD">
            <w:t>Gestion de la base de données</w:t>
          </w:r>
          <w:r w:rsidR="00F56CBD">
            <w:ptab w:relativeTo="margin" w:alignment="right" w:leader="dot"/>
          </w:r>
          <w:r w:rsidR="00F56CBD">
            <w:t>6</w:t>
          </w:r>
        </w:p>
        <w:p w14:paraId="0B35E9C2" w14:textId="3155D8F8" w:rsidR="00192C87" w:rsidRDefault="00125D78" w:rsidP="00192C87">
          <w:pPr>
            <w:pStyle w:val="TM3"/>
            <w:ind w:left="446"/>
          </w:pPr>
          <w:r>
            <w:t xml:space="preserve">7.2 </w:t>
          </w:r>
          <w:r w:rsidR="00192C87">
            <w:t xml:space="preserve">Accès au site web  </w:t>
          </w:r>
          <w:r w:rsidR="00192C87">
            <w:ptab w:relativeTo="margin" w:alignment="right" w:leader="dot"/>
          </w:r>
          <w:r w:rsidR="00192C87">
            <w:t>6</w:t>
          </w:r>
        </w:p>
        <w:p w14:paraId="590E66A4" w14:textId="5D089184" w:rsidR="00192C87" w:rsidRPr="00192C87" w:rsidRDefault="00125D78" w:rsidP="00192C87">
          <w:pPr>
            <w:pStyle w:val="TM3"/>
            <w:ind w:left="446"/>
          </w:pPr>
          <w:r>
            <w:t xml:space="preserve">7.3 </w:t>
          </w:r>
          <w:r w:rsidR="00192C87">
            <w:t>Consulter la courbe de charge</w:t>
          </w:r>
          <w:r w:rsidR="00192C87">
            <w:ptab w:relativeTo="margin" w:alignment="right" w:leader="dot"/>
          </w:r>
          <w:r w:rsidR="00192C87">
            <w:t>6</w:t>
          </w:r>
        </w:p>
        <w:p w14:paraId="38941764" w14:textId="0E7D2D27" w:rsidR="00DF0CDD" w:rsidRDefault="00000000">
          <w:pPr>
            <w:pStyle w:val="TM1"/>
          </w:pPr>
          <w:sdt>
            <w:sdtPr>
              <w:rPr>
                <w:b w:val="0"/>
                <w:bCs/>
              </w:rPr>
              <w:id w:val="183865966"/>
              <w:placeholder>
                <w:docPart w:val="A0C0A81C67A04850AD17A04958595AD1"/>
              </w:placeholder>
              <w:temporary/>
              <w:showingPlcHdr/>
            </w:sdtPr>
            <w:sdtContent>
              <w:r w:rsidR="00DF0CDD">
                <w:rPr>
                  <w:bCs/>
                </w:rPr>
                <w:t>Tapez le titre du chapitre (niveau 1)</w:t>
              </w:r>
            </w:sdtContent>
          </w:sdt>
          <w:r w:rsidR="00DF0CDD">
            <w:ptab w:relativeTo="margin" w:alignment="right" w:leader="dot"/>
          </w:r>
          <w:r w:rsidR="00DF0CDD">
            <w:rPr>
              <w:bCs/>
            </w:rPr>
            <w:t>4</w:t>
          </w:r>
        </w:p>
        <w:p w14:paraId="24521B4A" w14:textId="77777777" w:rsidR="00DF0CDD" w:rsidRDefault="00000000">
          <w:pPr>
            <w:pStyle w:val="TM2"/>
            <w:ind w:left="216"/>
          </w:pPr>
          <w:sdt>
            <w:sdtPr>
              <w:id w:val="93059040"/>
              <w:placeholder>
                <w:docPart w:val="76179A903EA9436D93CAF787A90FBB59"/>
              </w:placeholder>
              <w:temporary/>
              <w:showingPlcHdr/>
            </w:sdtPr>
            <w:sdtContent>
              <w:r w:rsidR="00DF0CDD">
                <w:t>Tapez le titre du chapitre (niveau 2)</w:t>
              </w:r>
            </w:sdtContent>
          </w:sdt>
          <w:r w:rsidR="00DF0CDD">
            <w:ptab w:relativeTo="margin" w:alignment="right" w:leader="dot"/>
          </w:r>
          <w:r w:rsidR="00DF0CDD">
            <w:t>5</w:t>
          </w:r>
        </w:p>
        <w:p w14:paraId="7CEDB60D" w14:textId="4FE02D60" w:rsidR="00DF0CDD" w:rsidRDefault="00C02166">
          <w:pPr>
            <w:pStyle w:val="TM3"/>
            <w:ind w:left="446"/>
          </w:pPr>
          <w:r>
            <w:t xml:space="preserve">Les besoins du projet </w:t>
          </w:r>
          <w:r w:rsidR="00DF0CDD">
            <w:ptab w:relativeTo="margin" w:alignment="right" w:leader="dot"/>
          </w:r>
          <w:r w:rsidR="00DF0CDD">
            <w:t>6</w:t>
          </w:r>
        </w:p>
      </w:sdtContent>
    </w:sdt>
    <w:p w14:paraId="70530BE7" w14:textId="77777777" w:rsidR="00E84149" w:rsidRDefault="00E84149" w:rsidP="008853F6">
      <w:pPr>
        <w:spacing w:after="200"/>
      </w:pPr>
    </w:p>
    <w:p w14:paraId="63503143" w14:textId="77777777" w:rsidR="008F2D83" w:rsidRDefault="008F2D83" w:rsidP="008853F6">
      <w:pPr>
        <w:spacing w:after="200"/>
      </w:pPr>
    </w:p>
    <w:p w14:paraId="1A39F532" w14:textId="77777777" w:rsidR="00E84149" w:rsidRDefault="00E84149" w:rsidP="008853F6">
      <w:pPr>
        <w:spacing w:after="200"/>
      </w:pPr>
    </w:p>
    <w:p w14:paraId="206529BF" w14:textId="77777777" w:rsidR="00E84149" w:rsidRDefault="00E84149" w:rsidP="008853F6">
      <w:pPr>
        <w:spacing w:after="200"/>
      </w:pPr>
    </w:p>
    <w:p w14:paraId="55DD339B" w14:textId="77777777" w:rsidR="00E84149" w:rsidRDefault="00E84149" w:rsidP="008853F6">
      <w:pPr>
        <w:spacing w:after="200"/>
      </w:pPr>
    </w:p>
    <w:p w14:paraId="188B11B4" w14:textId="7E1BC101" w:rsidR="00E84149" w:rsidRDefault="00760806" w:rsidP="00192C87">
      <w:pPr>
        <w:pStyle w:val="Titre1"/>
      </w:pPr>
      <w:r>
        <w:rPr>
          <w:noProof/>
        </w:rPr>
        <w:lastRenderedPageBreak/>
        <mc:AlternateContent>
          <mc:Choice Requires="wps">
            <w:drawing>
              <wp:anchor distT="0" distB="0" distL="114300" distR="114300" simplePos="0" relativeHeight="251763200" behindDoc="0" locked="0" layoutInCell="1" allowOverlap="1" wp14:anchorId="0D93896A" wp14:editId="3AE31DB8">
                <wp:simplePos x="0" y="0"/>
                <wp:positionH relativeFrom="margin">
                  <wp:posOffset>-275183</wp:posOffset>
                </wp:positionH>
                <wp:positionV relativeFrom="paragraph">
                  <wp:posOffset>-806414</wp:posOffset>
                </wp:positionV>
                <wp:extent cx="6901132" cy="500033"/>
                <wp:effectExtent l="0" t="0" r="14605" b="14605"/>
                <wp:wrapNone/>
                <wp:docPr id="8" name="Zone de texte 8"/>
                <wp:cNvGraphicFramePr/>
                <a:graphic xmlns:a="http://schemas.openxmlformats.org/drawingml/2006/main">
                  <a:graphicData uri="http://schemas.microsoft.com/office/word/2010/wordprocessingShape">
                    <wps:wsp>
                      <wps:cNvSpPr txBox="1"/>
                      <wps:spPr>
                        <a:xfrm>
                          <a:off x="0" y="0"/>
                          <a:ext cx="6901132" cy="500033"/>
                        </a:xfrm>
                        <a:prstGeom prst="rect">
                          <a:avLst/>
                        </a:prstGeom>
                        <a:solidFill>
                          <a:schemeClr val="lt1"/>
                        </a:solidFill>
                        <a:ln w="6350">
                          <a:solidFill>
                            <a:schemeClr val="bg1"/>
                          </a:solidFill>
                        </a:ln>
                      </wps:spPr>
                      <wps:txbx>
                        <w:txbxContent>
                          <w:p w14:paraId="7C171550" w14:textId="3E12E526"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896A" id="Zone de texte 8" o:spid="_x0000_s1032" type="#_x0000_t202" style="position:absolute;margin-left:-21.65pt;margin-top:-63.5pt;width:543.4pt;height:39.35pt;z-index:25176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" fillcolor="white [3201]" strokecolor="white [3212]" strokeweight=".5pt">
                <v:textbox>
                  <w:txbxContent>
                    <w:p w14:paraId="7C171550" w14:textId="3E12E526"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r w:rsidR="00192C87">
        <w:t>Partie commune</w:t>
      </w:r>
    </w:p>
    <w:p w14:paraId="65056A47" w14:textId="77777777" w:rsidR="00192C87" w:rsidRDefault="00192C87" w:rsidP="00192C87">
      <w:pPr>
        <w:pStyle w:val="Titre2"/>
      </w:pPr>
    </w:p>
    <w:p w14:paraId="03664EF0" w14:textId="7BBCB285" w:rsidR="00403345" w:rsidRPr="00403345" w:rsidRDefault="00192C87" w:rsidP="00403345">
      <w:pPr>
        <w:pStyle w:val="Paragraphedeliste"/>
        <w:numPr>
          <w:ilvl w:val="0"/>
          <w:numId w:val="14"/>
        </w:numPr>
        <w:rPr>
          <w:sz w:val="32"/>
          <w:szCs w:val="32"/>
        </w:rPr>
      </w:pPr>
      <w:r w:rsidRPr="00222258">
        <w:rPr>
          <w:sz w:val="32"/>
          <w:szCs w:val="32"/>
        </w:rPr>
        <w:t>Introduction</w:t>
      </w:r>
    </w:p>
    <w:p w14:paraId="6E3FDEDA" w14:textId="77777777" w:rsidR="00403345" w:rsidRPr="00A50E8C" w:rsidRDefault="00403345" w:rsidP="00403345">
      <w:pPr>
        <w:pStyle w:val="Contenu"/>
        <w:rPr>
          <w:color w:val="auto"/>
          <w:szCs w:val="28"/>
        </w:rPr>
      </w:pPr>
      <w:r>
        <w:rPr>
          <w:color w:val="auto"/>
        </w:rPr>
        <w:tab/>
      </w:r>
      <w:r w:rsidRPr="00A50E8C">
        <w:rPr>
          <w:color w:val="auto"/>
          <w:szCs w:val="28"/>
        </w:rPr>
        <w:t xml:space="preserve">Le dispositif étudié est un système permettant à un client de gérer, consulter et optimiser via une application web ainsi qu’une application Android sa consommation énergétique en temps réel. Ces dernières années ont vu une augmentation régulière du coût des différentes énergies. Pour les habitations individuelles utilisant principalement l’énergie électrique, notamment pour le chauffage, adapter sa consommation peut se révéler intéressant budgétairement parlant, indépendamment de toute considération énergétique. </w:t>
      </w:r>
    </w:p>
    <w:p w14:paraId="530BBC37" w14:textId="77777777" w:rsidR="00403345" w:rsidRPr="00A50E8C" w:rsidRDefault="00403345" w:rsidP="00403345">
      <w:pPr>
        <w:pStyle w:val="Contenu"/>
        <w:rPr>
          <w:color w:val="auto"/>
          <w:szCs w:val="28"/>
        </w:rPr>
      </w:pPr>
    </w:p>
    <w:p w14:paraId="155935CE" w14:textId="70F15E0F" w:rsidR="00403345" w:rsidRPr="00A50E8C" w:rsidRDefault="00403345" w:rsidP="00403345">
      <w:pPr>
        <w:pStyle w:val="Contenu"/>
        <w:rPr>
          <w:color w:val="auto"/>
          <w:szCs w:val="28"/>
        </w:rPr>
      </w:pPr>
      <w:r w:rsidRPr="00A50E8C">
        <w:rPr>
          <w:color w:val="auto"/>
          <w:szCs w:val="28"/>
        </w:rPr>
        <w:tab/>
        <w:t xml:space="preserve">Dans le cas de l’utilisation d’une pompe à chaleur, dont le coefficient de performance (COP) dépend de la température extérieure, il n’est pas possible pour le client de savoir s’il est économiquement plus intéressant de le faire fonctionner la nuit, en Heures Creuses, lorsque la température extérieure est au plus bas (cout du kWh moins élevé, mais COP plus faible) ou la journée, en Heures Pleines lorsque la température </w:t>
      </w:r>
      <w:r w:rsidR="00A50E8C" w:rsidRPr="00A50E8C">
        <w:rPr>
          <w:color w:val="auto"/>
          <w:szCs w:val="28"/>
        </w:rPr>
        <w:t>a</w:t>
      </w:r>
      <w:r w:rsidRPr="00A50E8C">
        <w:rPr>
          <w:color w:val="auto"/>
          <w:szCs w:val="28"/>
        </w:rPr>
        <w:t xml:space="preserve"> </w:t>
      </w:r>
      <w:r w:rsidR="00A50E8C" w:rsidRPr="00A50E8C">
        <w:rPr>
          <w:color w:val="auto"/>
          <w:szCs w:val="28"/>
        </w:rPr>
        <w:t>été</w:t>
      </w:r>
      <w:r w:rsidRPr="00A50E8C">
        <w:rPr>
          <w:color w:val="auto"/>
          <w:szCs w:val="28"/>
        </w:rPr>
        <w:t xml:space="preserve"> maximale (coût du kWh plus élevé, mais COP meilleur). </w:t>
      </w:r>
    </w:p>
    <w:p w14:paraId="387B3BD8" w14:textId="77777777" w:rsidR="00403345" w:rsidRPr="00A50E8C" w:rsidRDefault="00403345" w:rsidP="00403345">
      <w:pPr>
        <w:pStyle w:val="Contenu"/>
        <w:rPr>
          <w:color w:val="auto"/>
          <w:szCs w:val="28"/>
        </w:rPr>
      </w:pPr>
    </w:p>
    <w:p w14:paraId="74CD0332" w14:textId="1A71D244" w:rsidR="00125D78" w:rsidRPr="00A50E8C" w:rsidRDefault="00403345" w:rsidP="00403345">
      <w:pPr>
        <w:pStyle w:val="Contenu"/>
        <w:rPr>
          <w:color w:val="auto"/>
          <w:szCs w:val="28"/>
        </w:rPr>
      </w:pPr>
      <w:r w:rsidRPr="00A50E8C">
        <w:rPr>
          <w:color w:val="auto"/>
          <w:szCs w:val="28"/>
        </w:rPr>
        <w:tab/>
        <w:t>Le client pourra alors à distance contrôler la qualité de l’air intérieur grâce à un pilotage approprié de la Ventilation Mécanique Contrôlée en tenant compte de l’humidité intérieure et extérieure. Suivant le type de contrat que le client choisit, il pourra alors voir quel type de contrat est le plus approprié et pourra alors y voir sa facture EDF en temps réel.</w:t>
      </w:r>
    </w:p>
    <w:p w14:paraId="2CCA6F1B" w14:textId="77777777" w:rsidR="00222258" w:rsidRDefault="00222258" w:rsidP="00192C87">
      <w:pPr>
        <w:rPr>
          <w:u w:val="single"/>
        </w:rPr>
      </w:pPr>
    </w:p>
    <w:p w14:paraId="0E42E7C9" w14:textId="77777777" w:rsidR="00A50E8C" w:rsidRDefault="00A50E8C" w:rsidP="00192C87">
      <w:pPr>
        <w:rPr>
          <w:u w:val="single"/>
        </w:rPr>
      </w:pPr>
    </w:p>
    <w:p w14:paraId="5EAFF211" w14:textId="69A78ACE" w:rsidR="00222258" w:rsidRPr="00222258" w:rsidRDefault="00125D78" w:rsidP="00222258">
      <w:pPr>
        <w:pStyle w:val="Titre3"/>
        <w:numPr>
          <w:ilvl w:val="1"/>
          <w:numId w:val="14"/>
        </w:numPr>
        <w:rPr>
          <w:u w:val="single"/>
        </w:rPr>
      </w:pPr>
      <w:r w:rsidRPr="00222258">
        <w:rPr>
          <w:u w:val="single"/>
        </w:rPr>
        <w:t>Les besoins du projet</w:t>
      </w:r>
    </w:p>
    <w:p w14:paraId="33DF1EB8" w14:textId="1405022B" w:rsidR="00125D78" w:rsidRPr="00222258" w:rsidRDefault="00222258" w:rsidP="00222258">
      <w:pPr>
        <w:pStyle w:val="Contenu"/>
        <w:rPr>
          <w:color w:val="auto"/>
          <w:szCs w:val="28"/>
        </w:rPr>
      </w:pPr>
      <w:r>
        <w:tab/>
      </w:r>
      <w:r>
        <w:tab/>
      </w:r>
      <w:r w:rsidRPr="00222258">
        <w:rPr>
          <w:color w:val="auto"/>
          <w:szCs w:val="28"/>
        </w:rPr>
        <w:t xml:space="preserve">Le système étudié est destiné à gérer et optimiser la consommation </w:t>
      </w:r>
      <w:r>
        <w:rPr>
          <w:color w:val="auto"/>
          <w:szCs w:val="28"/>
        </w:rPr>
        <w:tab/>
      </w:r>
      <w:r w:rsidRPr="00222258">
        <w:rPr>
          <w:color w:val="auto"/>
          <w:szCs w:val="28"/>
        </w:rPr>
        <w:t>d’énergie électrique d’une habitation individuelle.</w:t>
      </w:r>
    </w:p>
    <w:p w14:paraId="63D5182E" w14:textId="77777777" w:rsidR="00222258" w:rsidRDefault="00222258" w:rsidP="00222258"/>
    <w:p w14:paraId="0641E7FD" w14:textId="77777777" w:rsidR="00222258" w:rsidRDefault="00222258" w:rsidP="00222258"/>
    <w:p w14:paraId="24142348" w14:textId="77777777" w:rsidR="00A50E8C" w:rsidRDefault="00A50E8C" w:rsidP="00222258"/>
    <w:p w14:paraId="41D00F42" w14:textId="77777777" w:rsidR="00A50E8C" w:rsidRDefault="00A50E8C" w:rsidP="00222258"/>
    <w:p w14:paraId="44A1C62C" w14:textId="77777777" w:rsidR="00A50E8C" w:rsidRDefault="00A50E8C" w:rsidP="00222258"/>
    <w:p w14:paraId="4D2A79BB" w14:textId="09870B3B" w:rsidR="00A50E8C" w:rsidRDefault="00A50E8C" w:rsidP="00222258"/>
    <w:p w14:paraId="45B1203C" w14:textId="5C3536EE" w:rsidR="00A50E8C" w:rsidRDefault="00A50E8C" w:rsidP="00222258">
      <w:r>
        <w:rPr>
          <w:noProof/>
        </w:rPr>
        <w:lastRenderedPageBreak/>
        <mc:AlternateContent>
          <mc:Choice Requires="wps">
            <w:drawing>
              <wp:anchor distT="0" distB="0" distL="114300" distR="114300" simplePos="0" relativeHeight="251765248" behindDoc="0" locked="0" layoutInCell="1" allowOverlap="1" wp14:anchorId="50E25294" wp14:editId="00892DD8">
                <wp:simplePos x="0" y="0"/>
                <wp:positionH relativeFrom="margin">
                  <wp:align>center</wp:align>
                </wp:positionH>
                <wp:positionV relativeFrom="paragraph">
                  <wp:posOffset>-805815</wp:posOffset>
                </wp:positionV>
                <wp:extent cx="6900545" cy="499745"/>
                <wp:effectExtent l="0" t="0" r="14605" b="14605"/>
                <wp:wrapNone/>
                <wp:docPr id="9" name="Zone de texte 9"/>
                <wp:cNvGraphicFramePr/>
                <a:graphic xmlns:a="http://schemas.openxmlformats.org/drawingml/2006/main">
                  <a:graphicData uri="http://schemas.microsoft.com/office/word/2010/wordprocessingShape">
                    <wps:wsp>
                      <wps:cNvSpPr txBox="1"/>
                      <wps:spPr>
                        <a:xfrm>
                          <a:off x="0" y="0"/>
                          <a:ext cx="6900545" cy="499745"/>
                        </a:xfrm>
                        <a:prstGeom prst="rect">
                          <a:avLst/>
                        </a:prstGeom>
                        <a:solidFill>
                          <a:schemeClr val="lt1"/>
                        </a:solidFill>
                        <a:ln w="6350">
                          <a:solidFill>
                            <a:schemeClr val="bg1"/>
                          </a:solidFill>
                        </a:ln>
                      </wps:spPr>
                      <wps:txbx>
                        <w:txbxContent>
                          <w:p w14:paraId="4D68EC15"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5294" id="Zone de texte 9" o:spid="_x0000_s1033" type="#_x0000_t202" style="position:absolute;margin-left:0;margin-top:-63.45pt;width:543.35pt;height:39.3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" fillcolor="white [3201]" strokecolor="white [3212]" strokeweight=".5pt">
                <v:textbox>
                  <w:txbxContent>
                    <w:p w14:paraId="4D68EC15"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p>
    <w:p w14:paraId="01F6326F" w14:textId="71B014E0" w:rsidR="00222258" w:rsidRDefault="00222258" w:rsidP="00222258">
      <w:pPr>
        <w:pStyle w:val="Titre3"/>
        <w:numPr>
          <w:ilvl w:val="1"/>
          <w:numId w:val="14"/>
        </w:numPr>
        <w:rPr>
          <w:u w:val="single"/>
        </w:rPr>
      </w:pPr>
      <w:r w:rsidRPr="00222258">
        <w:rPr>
          <w:u w:val="single"/>
        </w:rPr>
        <w:t>Objectif et spécification</w:t>
      </w:r>
    </w:p>
    <w:p w14:paraId="6FB3DAB9" w14:textId="4042D281" w:rsidR="00222258" w:rsidRPr="00403345" w:rsidRDefault="00222258" w:rsidP="00222258">
      <w:pPr>
        <w:pStyle w:val="Contenu"/>
        <w:rPr>
          <w:color w:val="auto"/>
        </w:rPr>
      </w:pPr>
      <w:r>
        <w:tab/>
      </w:r>
      <w:r>
        <w:tab/>
      </w:r>
      <w:r w:rsidRPr="00403345">
        <w:rPr>
          <w:color w:val="auto"/>
        </w:rPr>
        <w:t>Pour ce projet on se fixe les missions suivantes à réaliser :</w:t>
      </w:r>
    </w:p>
    <w:p w14:paraId="26CF1D9A" w14:textId="376BE55E" w:rsidR="00222258" w:rsidRPr="00403345" w:rsidRDefault="00222258" w:rsidP="00222258">
      <w:pPr>
        <w:pStyle w:val="Contenu"/>
        <w:rPr>
          <w:color w:val="auto"/>
        </w:rPr>
      </w:pPr>
      <w:r w:rsidRPr="00403345">
        <w:rPr>
          <w:color w:val="auto"/>
        </w:rPr>
        <w:tab/>
      </w:r>
      <w:r w:rsidRPr="00403345">
        <w:rPr>
          <w:color w:val="auto"/>
        </w:rPr>
        <w:tab/>
      </w:r>
      <w:r w:rsidRPr="00403345">
        <w:rPr>
          <w:color w:val="auto"/>
        </w:rPr>
        <w:tab/>
      </w:r>
      <w:r w:rsidR="00A50E8C">
        <w:rPr>
          <w:color w:val="auto"/>
        </w:rPr>
        <w:tab/>
      </w:r>
      <w:r w:rsidRPr="00403345">
        <w:rPr>
          <w:color w:val="auto"/>
        </w:rPr>
        <w:t>-</w:t>
      </w:r>
      <w:r w:rsidR="00403345" w:rsidRPr="00403345">
        <w:rPr>
          <w:color w:val="auto"/>
        </w:rPr>
        <w:t xml:space="preserve"> Extraire les données de télé information client</w:t>
      </w:r>
    </w:p>
    <w:p w14:paraId="695342F6" w14:textId="46AC69B6" w:rsidR="00403345" w:rsidRPr="00403345" w:rsidRDefault="00403345" w:rsidP="00222258">
      <w:pPr>
        <w:pStyle w:val="Contenu"/>
        <w:rPr>
          <w:color w:val="auto"/>
        </w:rPr>
      </w:pPr>
      <w:r w:rsidRPr="00403345">
        <w:rPr>
          <w:color w:val="auto"/>
        </w:rPr>
        <w:tab/>
      </w:r>
      <w:r w:rsidRPr="00403345">
        <w:rPr>
          <w:color w:val="auto"/>
        </w:rPr>
        <w:tab/>
      </w:r>
      <w:r w:rsidRPr="00403345">
        <w:rPr>
          <w:color w:val="auto"/>
        </w:rPr>
        <w:tab/>
      </w:r>
      <w:r w:rsidRPr="00403345">
        <w:rPr>
          <w:color w:val="auto"/>
        </w:rPr>
        <w:tab/>
        <w:t>- Permettre à l’occupant du domicile de visualiser ces données</w:t>
      </w:r>
    </w:p>
    <w:p w14:paraId="0DF6FD83" w14:textId="21417FFE" w:rsidR="00403345" w:rsidRDefault="00403345" w:rsidP="00222258">
      <w:pPr>
        <w:pStyle w:val="Contenu"/>
        <w:rPr>
          <w:color w:val="auto"/>
        </w:rPr>
      </w:pPr>
      <w:r w:rsidRPr="00403345">
        <w:rPr>
          <w:color w:val="auto"/>
        </w:rPr>
        <w:tab/>
      </w:r>
      <w:r w:rsidRPr="00403345">
        <w:rPr>
          <w:color w:val="auto"/>
        </w:rPr>
        <w:tab/>
      </w:r>
      <w:r w:rsidRPr="00403345">
        <w:rPr>
          <w:color w:val="auto"/>
        </w:rPr>
        <w:tab/>
      </w:r>
      <w:r w:rsidRPr="00403345">
        <w:rPr>
          <w:color w:val="auto"/>
        </w:rPr>
        <w:tab/>
        <w:t>- Calculer la facture EDF en cours</w:t>
      </w:r>
    </w:p>
    <w:p w14:paraId="4A04D298" w14:textId="0B601B78" w:rsidR="00403345" w:rsidRDefault="00403345" w:rsidP="00222258">
      <w:pPr>
        <w:pStyle w:val="Contenu"/>
        <w:rPr>
          <w:color w:val="auto"/>
        </w:rPr>
      </w:pPr>
      <w:r>
        <w:rPr>
          <w:color w:val="auto"/>
        </w:rPr>
        <w:tab/>
      </w:r>
      <w:r>
        <w:rPr>
          <w:color w:val="auto"/>
        </w:rPr>
        <w:tab/>
      </w:r>
      <w:r>
        <w:rPr>
          <w:color w:val="auto"/>
        </w:rPr>
        <w:tab/>
      </w:r>
      <w:r>
        <w:rPr>
          <w:color w:val="auto"/>
        </w:rPr>
        <w:tab/>
        <w:t xml:space="preserve">- </w:t>
      </w:r>
      <w:r w:rsidRPr="00403345">
        <w:rPr>
          <w:color w:val="auto"/>
        </w:rPr>
        <w:t>Visualiser les données issues des différents capteurs</w:t>
      </w:r>
    </w:p>
    <w:p w14:paraId="6AC81E60" w14:textId="08B3C6C8" w:rsidR="00403345" w:rsidRDefault="00403345" w:rsidP="00222258">
      <w:pPr>
        <w:pStyle w:val="Contenu"/>
        <w:rPr>
          <w:color w:val="auto"/>
        </w:rPr>
      </w:pPr>
      <w:r>
        <w:rPr>
          <w:color w:val="auto"/>
        </w:rPr>
        <w:tab/>
      </w:r>
      <w:r>
        <w:rPr>
          <w:color w:val="auto"/>
        </w:rPr>
        <w:tab/>
      </w:r>
      <w:r>
        <w:rPr>
          <w:color w:val="auto"/>
        </w:rPr>
        <w:tab/>
      </w:r>
      <w:r>
        <w:rPr>
          <w:color w:val="auto"/>
        </w:rPr>
        <w:tab/>
        <w:t xml:space="preserve">- </w:t>
      </w:r>
      <w:r w:rsidRPr="00403345">
        <w:rPr>
          <w:color w:val="auto"/>
        </w:rPr>
        <w:t>Gérer le mode de fonctionnement de la VMC</w:t>
      </w:r>
    </w:p>
    <w:p w14:paraId="0896811B" w14:textId="3563AF8B" w:rsidR="00403345" w:rsidRDefault="00403345" w:rsidP="00222258">
      <w:pPr>
        <w:pStyle w:val="Contenu"/>
        <w:rPr>
          <w:color w:val="auto"/>
        </w:rPr>
      </w:pPr>
      <w:r>
        <w:rPr>
          <w:color w:val="auto"/>
        </w:rPr>
        <w:tab/>
      </w:r>
      <w:r>
        <w:rPr>
          <w:color w:val="auto"/>
        </w:rPr>
        <w:tab/>
      </w:r>
      <w:r>
        <w:rPr>
          <w:color w:val="auto"/>
        </w:rPr>
        <w:tab/>
      </w:r>
      <w:r>
        <w:rPr>
          <w:color w:val="auto"/>
        </w:rPr>
        <w:tab/>
        <w:t>- O</w:t>
      </w:r>
      <w:r w:rsidRPr="00403345">
        <w:rPr>
          <w:color w:val="auto"/>
        </w:rPr>
        <w:t>ptimiser sa consommation énergétique</w:t>
      </w:r>
    </w:p>
    <w:p w14:paraId="1057B297" w14:textId="11777B71" w:rsidR="00A50E8C" w:rsidRPr="00403345" w:rsidRDefault="00A50E8C" w:rsidP="00222258">
      <w:pPr>
        <w:pStyle w:val="Contenu"/>
        <w:rPr>
          <w:color w:val="auto"/>
        </w:rPr>
      </w:pPr>
      <w:r>
        <w:rPr>
          <w:color w:val="auto"/>
        </w:rPr>
        <w:tab/>
      </w:r>
      <w:r>
        <w:rPr>
          <w:color w:val="auto"/>
        </w:rPr>
        <w:tab/>
        <w:t xml:space="preserve">L’extraction des données </w:t>
      </w:r>
      <w:r w:rsidRPr="00403345">
        <w:rPr>
          <w:color w:val="auto"/>
        </w:rPr>
        <w:t>télé information client</w:t>
      </w:r>
      <w:r>
        <w:rPr>
          <w:color w:val="auto"/>
        </w:rPr>
        <w:t xml:space="preserve"> est réalisée du côté de la partie SNEC, nous avons donc à disposition ces données dans une base de données de type MYSQL.</w:t>
      </w:r>
    </w:p>
    <w:p w14:paraId="520732DB" w14:textId="77777777" w:rsidR="00222258" w:rsidRPr="00222258" w:rsidRDefault="00222258" w:rsidP="00222258">
      <w:pPr>
        <w:pStyle w:val="Paragraphedeliste"/>
        <w:ind w:left="765"/>
      </w:pPr>
    </w:p>
    <w:p w14:paraId="65448CBD" w14:textId="0D2F0F05" w:rsidR="00125D78" w:rsidRPr="004601E1" w:rsidRDefault="00125D78" w:rsidP="00192C87">
      <w:r>
        <w:tab/>
      </w:r>
    </w:p>
    <w:p w14:paraId="08B88A5B" w14:textId="77777777" w:rsidR="004601E1" w:rsidRDefault="004601E1" w:rsidP="004601E1">
      <w:pPr>
        <w:spacing w:after="200"/>
      </w:pPr>
    </w:p>
    <w:p w14:paraId="2AA06C3F" w14:textId="54E8E4D9" w:rsidR="004601E1" w:rsidRDefault="004601E1" w:rsidP="004601E1">
      <w:pPr>
        <w:pStyle w:val="Titre3"/>
        <w:numPr>
          <w:ilvl w:val="1"/>
          <w:numId w:val="14"/>
        </w:numPr>
        <w:rPr>
          <w:u w:val="single"/>
        </w:rPr>
      </w:pPr>
      <w:r w:rsidRPr="000D4C2E">
        <w:rPr>
          <w:u w:val="single"/>
        </w:rPr>
        <w:t>Synoptique de l’architecture matérielle</w:t>
      </w:r>
    </w:p>
    <w:p w14:paraId="676586A6" w14:textId="77777777" w:rsidR="004601E1" w:rsidRPr="000D4C2E" w:rsidRDefault="004601E1" w:rsidP="004601E1">
      <w:pPr>
        <w:pStyle w:val="Paragraphedeliste"/>
        <w:ind w:left="765"/>
      </w:pPr>
    </w:p>
    <w:p w14:paraId="3CEB7F5F" w14:textId="77777777" w:rsidR="004601E1" w:rsidRDefault="004601E1" w:rsidP="004601E1">
      <w:pPr>
        <w:spacing w:after="200"/>
      </w:pPr>
      <w:r>
        <w:rPr>
          <w:noProof/>
        </w:rPr>
        <mc:AlternateContent>
          <mc:Choice Requires="wps">
            <w:drawing>
              <wp:anchor distT="0" distB="0" distL="114300" distR="114300" simplePos="0" relativeHeight="251771392" behindDoc="0" locked="0" layoutInCell="1" allowOverlap="1" wp14:anchorId="2683CC98" wp14:editId="294C9D71">
                <wp:simplePos x="0" y="0"/>
                <wp:positionH relativeFrom="page">
                  <wp:align>left</wp:align>
                </wp:positionH>
                <wp:positionV relativeFrom="paragraph">
                  <wp:posOffset>379095</wp:posOffset>
                </wp:positionV>
                <wp:extent cx="8077200" cy="4143375"/>
                <wp:effectExtent l="0" t="0" r="19050" b="28575"/>
                <wp:wrapNone/>
                <wp:docPr id="14" name="Zone de texte 14"/>
                <wp:cNvGraphicFramePr/>
                <a:graphic xmlns:a="http://schemas.openxmlformats.org/drawingml/2006/main">
                  <a:graphicData uri="http://schemas.microsoft.com/office/word/2010/wordprocessingShape">
                    <wps:wsp>
                      <wps:cNvSpPr txBox="1"/>
                      <wps:spPr>
                        <a:xfrm>
                          <a:off x="0" y="0"/>
                          <a:ext cx="8077200" cy="4143375"/>
                        </a:xfrm>
                        <a:prstGeom prst="rect">
                          <a:avLst/>
                        </a:prstGeom>
                        <a:solidFill>
                          <a:schemeClr val="lt1"/>
                        </a:solidFill>
                        <a:ln w="6350">
                          <a:solidFill>
                            <a:schemeClr val="bg1"/>
                          </a:solidFill>
                        </a:ln>
                      </wps:spPr>
                      <wps:txbx>
                        <w:txbxContent>
                          <w:p w14:paraId="730FE334" w14:textId="77777777" w:rsidR="004601E1" w:rsidRDefault="004601E1" w:rsidP="004601E1">
                            <w:r>
                              <w:rPr>
                                <w:noProof/>
                              </w:rPr>
                              <w:drawing>
                                <wp:inline distT="0" distB="0" distL="0" distR="0" wp14:anchorId="438C3295" wp14:editId="7CAA4420">
                                  <wp:extent cx="7410371" cy="3637241"/>
                                  <wp:effectExtent l="0" t="0" r="63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7491180" cy="3676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CC98" id="Zone de texte 14" o:spid="_x0000_s1034" type="#_x0000_t202" style="position:absolute;margin-left:0;margin-top:29.85pt;width:636pt;height:326.25pt;z-index:251771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" fillcolor="white [3201]" strokecolor="white [3212]" strokeweight=".5pt">
                <v:textbox>
                  <w:txbxContent>
                    <w:p w14:paraId="730FE334" w14:textId="77777777" w:rsidR="004601E1" w:rsidRDefault="004601E1" w:rsidP="004601E1">
                      <w:r>
                        <w:rPr>
                          <w:noProof/>
                        </w:rPr>
                        <w:drawing>
                          <wp:inline distT="0" distB="0" distL="0" distR="0" wp14:anchorId="438C3295" wp14:editId="7CAA4420">
                            <wp:extent cx="7410371" cy="3637241"/>
                            <wp:effectExtent l="0" t="0" r="63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7491180" cy="3676904"/>
                                    </a:xfrm>
                                    <a:prstGeom prst="rect">
                                      <a:avLst/>
                                    </a:prstGeom>
                                  </pic:spPr>
                                </pic:pic>
                              </a:graphicData>
                            </a:graphic>
                          </wp:inline>
                        </w:drawing>
                      </w:r>
                    </w:p>
                  </w:txbxContent>
                </v:textbox>
                <w10:wrap anchorx="page"/>
              </v:shape>
            </w:pict>
          </mc:Fallback>
        </mc:AlternateContent>
      </w:r>
    </w:p>
    <w:p w14:paraId="31823D06" w14:textId="77777777" w:rsidR="004601E1" w:rsidRDefault="004601E1" w:rsidP="004601E1">
      <w:pPr>
        <w:spacing w:after="200"/>
      </w:pPr>
    </w:p>
    <w:p w14:paraId="6C6BDD07" w14:textId="77777777" w:rsidR="004601E1" w:rsidRDefault="004601E1" w:rsidP="004601E1">
      <w:pPr>
        <w:spacing w:after="200"/>
      </w:pPr>
    </w:p>
    <w:p w14:paraId="010B4B2F" w14:textId="77777777" w:rsidR="004601E1" w:rsidRDefault="004601E1" w:rsidP="004601E1">
      <w:pPr>
        <w:spacing w:after="200"/>
      </w:pPr>
    </w:p>
    <w:p w14:paraId="29500472" w14:textId="77777777" w:rsidR="004601E1" w:rsidRDefault="004601E1" w:rsidP="004601E1">
      <w:pPr>
        <w:spacing w:after="200"/>
      </w:pPr>
    </w:p>
    <w:p w14:paraId="7DC74FFF" w14:textId="77777777" w:rsidR="004601E1" w:rsidRDefault="004601E1" w:rsidP="004601E1">
      <w:pPr>
        <w:spacing w:after="200"/>
      </w:pPr>
    </w:p>
    <w:p w14:paraId="6254D306" w14:textId="77777777" w:rsidR="004601E1" w:rsidRDefault="004601E1" w:rsidP="004601E1">
      <w:pPr>
        <w:spacing w:after="200"/>
      </w:pPr>
    </w:p>
    <w:p w14:paraId="6B306644" w14:textId="77777777" w:rsidR="004601E1" w:rsidRDefault="004601E1" w:rsidP="004601E1">
      <w:pPr>
        <w:spacing w:after="200"/>
      </w:pPr>
    </w:p>
    <w:p w14:paraId="3AD03DC8" w14:textId="77777777" w:rsidR="004601E1" w:rsidRDefault="004601E1" w:rsidP="004601E1">
      <w:pPr>
        <w:spacing w:after="200"/>
      </w:pPr>
    </w:p>
    <w:p w14:paraId="61DEFDE4" w14:textId="77777777" w:rsidR="004601E1" w:rsidRDefault="004601E1" w:rsidP="004601E1">
      <w:pPr>
        <w:spacing w:after="200"/>
      </w:pPr>
    </w:p>
    <w:p w14:paraId="42BF04AC" w14:textId="77777777" w:rsidR="004601E1" w:rsidRDefault="004601E1" w:rsidP="004601E1">
      <w:pPr>
        <w:spacing w:after="200"/>
      </w:pPr>
    </w:p>
    <w:p w14:paraId="35230317" w14:textId="77777777" w:rsidR="004601E1" w:rsidRDefault="004601E1" w:rsidP="004601E1">
      <w:pPr>
        <w:spacing w:after="200"/>
      </w:pPr>
    </w:p>
    <w:p w14:paraId="1B3A6392" w14:textId="2F8DE4C3" w:rsidR="004601E1" w:rsidRDefault="006D6164" w:rsidP="004601E1">
      <w:pPr>
        <w:spacing w:after="200"/>
      </w:pPr>
      <w:r>
        <w:rPr>
          <w:noProof/>
        </w:rPr>
        <w:lastRenderedPageBreak/>
        <mc:AlternateContent>
          <mc:Choice Requires="wps">
            <w:drawing>
              <wp:anchor distT="0" distB="0" distL="114300" distR="114300" simplePos="0" relativeHeight="251767296" behindDoc="0" locked="0" layoutInCell="1" allowOverlap="1" wp14:anchorId="534518A6" wp14:editId="6725E8F0">
                <wp:simplePos x="0" y="0"/>
                <wp:positionH relativeFrom="margin">
                  <wp:align>center</wp:align>
                </wp:positionH>
                <wp:positionV relativeFrom="paragraph">
                  <wp:posOffset>-815340</wp:posOffset>
                </wp:positionV>
                <wp:extent cx="6901132" cy="500033"/>
                <wp:effectExtent l="0" t="0" r="14605" b="14605"/>
                <wp:wrapNone/>
                <wp:docPr id="10" name="Zone de texte 10"/>
                <wp:cNvGraphicFramePr/>
                <a:graphic xmlns:a="http://schemas.openxmlformats.org/drawingml/2006/main">
                  <a:graphicData uri="http://schemas.microsoft.com/office/word/2010/wordprocessingShape">
                    <wps:wsp>
                      <wps:cNvSpPr txBox="1"/>
                      <wps:spPr>
                        <a:xfrm>
                          <a:off x="0" y="0"/>
                          <a:ext cx="6901132" cy="500033"/>
                        </a:xfrm>
                        <a:prstGeom prst="rect">
                          <a:avLst/>
                        </a:prstGeom>
                        <a:solidFill>
                          <a:schemeClr val="lt1"/>
                        </a:solidFill>
                        <a:ln w="6350">
                          <a:solidFill>
                            <a:schemeClr val="bg1"/>
                          </a:solidFill>
                        </a:ln>
                      </wps:spPr>
                      <wps:txbx>
                        <w:txbxContent>
                          <w:p w14:paraId="75E368BB"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18A6" id="Zone de texte 10" o:spid="_x0000_s1035" type="#_x0000_t202" style="position:absolute;margin-left:0;margin-top:-64.2pt;width:543.4pt;height:39.35pt;z-index:25176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" fillcolor="white [3201]" strokecolor="white [3212]" strokeweight=".5pt">
                <v:textbox>
                  <w:txbxContent>
                    <w:p w14:paraId="75E368BB"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p>
    <w:p w14:paraId="2A0AA631" w14:textId="0A37C5E4" w:rsidR="004601E1" w:rsidRDefault="006362FF" w:rsidP="00C50A66">
      <w:pPr>
        <w:pStyle w:val="Titre3"/>
        <w:numPr>
          <w:ilvl w:val="1"/>
          <w:numId w:val="14"/>
        </w:numPr>
        <w:rPr>
          <w:u w:val="single"/>
        </w:rPr>
      </w:pPr>
      <w:r w:rsidRPr="006362FF">
        <w:rPr>
          <w:u w:val="single"/>
        </w:rPr>
        <w:t>Document et moyen technologique mis à disposition</w:t>
      </w:r>
    </w:p>
    <w:p w14:paraId="60B107FB" w14:textId="41BDB2F0" w:rsidR="00C50A66" w:rsidRPr="00CF368C" w:rsidRDefault="00C50A66" w:rsidP="00C50A66">
      <w:pPr>
        <w:rPr>
          <w:b w:val="0"/>
          <w:bCs/>
          <w:color w:val="0F0D29" w:themeColor="text1"/>
        </w:rPr>
      </w:pPr>
      <w:r>
        <w:tab/>
      </w:r>
      <w:r>
        <w:tab/>
      </w:r>
      <w:r w:rsidRPr="00CF368C">
        <w:rPr>
          <w:b w:val="0"/>
          <w:bCs/>
          <w:color w:val="0F0D29" w:themeColor="text1"/>
        </w:rPr>
        <w:t>- Base de données contenant les donnée télé information du client</w:t>
      </w:r>
    </w:p>
    <w:p w14:paraId="73CFE958" w14:textId="49603789" w:rsidR="00C50A66" w:rsidRPr="00CF368C" w:rsidRDefault="00C50A66" w:rsidP="00C50A66">
      <w:pPr>
        <w:rPr>
          <w:b w:val="0"/>
          <w:bCs/>
          <w:color w:val="0F0D29" w:themeColor="text1"/>
        </w:rPr>
      </w:pPr>
      <w:r w:rsidRPr="00CF368C">
        <w:rPr>
          <w:b w:val="0"/>
          <w:bCs/>
          <w:color w:val="0F0D29" w:themeColor="text1"/>
        </w:rPr>
        <w:tab/>
      </w:r>
      <w:r w:rsidRPr="00CF368C">
        <w:rPr>
          <w:b w:val="0"/>
          <w:bCs/>
          <w:color w:val="0F0D29" w:themeColor="text1"/>
        </w:rPr>
        <w:tab/>
        <w:t xml:space="preserve">- </w:t>
      </w:r>
      <w:r w:rsidR="00CF368C" w:rsidRPr="00CF368C">
        <w:rPr>
          <w:b w:val="0"/>
          <w:bCs/>
          <w:color w:val="0F0D29" w:themeColor="text1"/>
        </w:rPr>
        <w:t>Grilles tarifaire E.D.F</w:t>
      </w:r>
    </w:p>
    <w:p w14:paraId="228A8BF5" w14:textId="2198CAA4" w:rsidR="00CF368C" w:rsidRDefault="00CF368C" w:rsidP="00C50A66">
      <w:pPr>
        <w:rPr>
          <w:b w:val="0"/>
          <w:bCs/>
          <w:color w:val="0F0D29" w:themeColor="text1"/>
        </w:rPr>
      </w:pPr>
      <w:r w:rsidRPr="00CF368C">
        <w:rPr>
          <w:b w:val="0"/>
          <w:bCs/>
          <w:color w:val="0F0D29" w:themeColor="text1"/>
        </w:rPr>
        <w:tab/>
      </w:r>
      <w:r w:rsidRPr="00CF368C">
        <w:rPr>
          <w:b w:val="0"/>
          <w:bCs/>
          <w:color w:val="0F0D29" w:themeColor="text1"/>
        </w:rPr>
        <w:tab/>
        <w:t>- Documentation Android</w:t>
      </w:r>
    </w:p>
    <w:p w14:paraId="6591565A" w14:textId="77777777" w:rsidR="00CF368C" w:rsidRDefault="00CF368C" w:rsidP="00C50A66">
      <w:pPr>
        <w:rPr>
          <w:b w:val="0"/>
          <w:bCs/>
          <w:color w:val="0F0D29" w:themeColor="text1"/>
        </w:rPr>
      </w:pPr>
    </w:p>
    <w:p w14:paraId="16414D35" w14:textId="77777777" w:rsidR="00CF368C" w:rsidRPr="00CF368C" w:rsidRDefault="00CF368C" w:rsidP="00C50A66">
      <w:pPr>
        <w:rPr>
          <w:b w:val="0"/>
          <w:bCs/>
          <w:color w:val="0F0D29" w:themeColor="text1"/>
        </w:rPr>
      </w:pPr>
    </w:p>
    <w:p w14:paraId="75966A95" w14:textId="6DB50E91" w:rsidR="004601E1" w:rsidRDefault="00CF368C" w:rsidP="00CF368C">
      <w:pPr>
        <w:pStyle w:val="Titre3"/>
        <w:numPr>
          <w:ilvl w:val="1"/>
          <w:numId w:val="14"/>
        </w:numPr>
        <w:rPr>
          <w:u w:val="single"/>
        </w:rPr>
      </w:pPr>
      <w:r w:rsidRPr="00CF368C">
        <w:rPr>
          <w:u w:val="single"/>
        </w:rPr>
        <w:t>Exigences matérielles à respecter</w:t>
      </w:r>
    </w:p>
    <w:p w14:paraId="583B1582" w14:textId="1F96403F" w:rsidR="00CF368C" w:rsidRDefault="00CF368C" w:rsidP="00CF368C">
      <w:pPr>
        <w:rPr>
          <w:b w:val="0"/>
          <w:bCs/>
          <w:color w:val="0F0D29" w:themeColor="text1"/>
        </w:rPr>
      </w:pPr>
      <w:r>
        <w:tab/>
      </w:r>
      <w:r>
        <w:tab/>
      </w:r>
      <w:r w:rsidRPr="00CF368C">
        <w:rPr>
          <w:b w:val="0"/>
          <w:bCs/>
          <w:color w:val="0F0D29" w:themeColor="text1"/>
        </w:rPr>
        <w:t>L’application web ainsi que l’application Android doivent êtres :</w:t>
      </w:r>
    </w:p>
    <w:p w14:paraId="06320BA2" w14:textId="48F4F38F" w:rsidR="001A29C0" w:rsidRDefault="00CF368C" w:rsidP="001A29C0">
      <w:pPr>
        <w:spacing w:before="120"/>
        <w:rPr>
          <w:b w:val="0"/>
          <w:bCs/>
          <w:color w:val="0F0D29" w:themeColor="text1"/>
        </w:rPr>
      </w:pPr>
      <w:r>
        <w:rPr>
          <w:b w:val="0"/>
          <w:bCs/>
          <w:color w:val="0F0D29" w:themeColor="text1"/>
        </w:rPr>
        <w:tab/>
      </w:r>
      <w:r w:rsidRPr="00CF368C">
        <w:rPr>
          <w:color w:val="0F0D29" w:themeColor="text1"/>
        </w:rPr>
        <w:t>Sécurisés</w:t>
      </w:r>
      <w:r>
        <w:rPr>
          <w:b w:val="0"/>
          <w:bCs/>
          <w:color w:val="0F0D29" w:themeColor="text1"/>
        </w:rPr>
        <w:t xml:space="preserve"> tout en respectant la continuité des traitement des données.</w:t>
      </w:r>
    </w:p>
    <w:p w14:paraId="23747DFC" w14:textId="61F9EF3F" w:rsidR="00CF368C" w:rsidRDefault="00CF368C" w:rsidP="001A29C0">
      <w:pPr>
        <w:spacing w:before="120"/>
        <w:rPr>
          <w:b w:val="0"/>
          <w:bCs/>
          <w:color w:val="0F0D29" w:themeColor="text1"/>
        </w:rPr>
      </w:pPr>
      <w:r>
        <w:rPr>
          <w:b w:val="0"/>
          <w:bCs/>
          <w:color w:val="0F0D29" w:themeColor="text1"/>
        </w:rPr>
        <w:tab/>
      </w:r>
      <w:r w:rsidRPr="00CF368C">
        <w:rPr>
          <w:color w:val="0F0D29" w:themeColor="text1"/>
        </w:rPr>
        <w:t>Maintenable</w:t>
      </w:r>
      <w:r w:rsidR="001A29C0">
        <w:rPr>
          <w:color w:val="0F0D29" w:themeColor="text1"/>
        </w:rPr>
        <w:t xml:space="preserve">, </w:t>
      </w:r>
      <w:r w:rsidR="001A29C0">
        <w:rPr>
          <w:b w:val="0"/>
          <w:bCs/>
          <w:color w:val="0F0D29" w:themeColor="text1"/>
        </w:rPr>
        <w:t xml:space="preserve">c’est-à-dire que la correction des erreurs doit-être facilité et </w:t>
      </w:r>
      <w:r w:rsidR="001A29C0">
        <w:rPr>
          <w:b w:val="0"/>
          <w:bCs/>
          <w:color w:val="0F0D29" w:themeColor="text1"/>
        </w:rPr>
        <w:tab/>
        <w:t>l’ajout de nouvelle fonctionnalité ou le retrait doit s’effectuer sans problèmes.</w:t>
      </w:r>
    </w:p>
    <w:p w14:paraId="50635816" w14:textId="444EB7A9" w:rsidR="001A29C0" w:rsidRDefault="001A29C0" w:rsidP="001A29C0">
      <w:pPr>
        <w:spacing w:before="120"/>
        <w:rPr>
          <w:b w:val="0"/>
          <w:bCs/>
          <w:color w:val="0F0D29" w:themeColor="text1"/>
        </w:rPr>
      </w:pPr>
      <w:r>
        <w:rPr>
          <w:b w:val="0"/>
          <w:bCs/>
          <w:color w:val="0F0D29" w:themeColor="text1"/>
        </w:rPr>
        <w:tab/>
      </w:r>
      <w:r w:rsidR="002B468A">
        <w:rPr>
          <w:color w:val="0F0D29" w:themeColor="text1"/>
        </w:rPr>
        <w:t>Qualitatif</w:t>
      </w:r>
      <w:r>
        <w:rPr>
          <w:b w:val="0"/>
          <w:bCs/>
          <w:color w:val="0F0D29" w:themeColor="text1"/>
        </w:rPr>
        <w:t xml:space="preserve"> tout en respectant les fonctionnalités demander dans le cahier des </w:t>
      </w:r>
      <w:r>
        <w:rPr>
          <w:b w:val="0"/>
          <w:bCs/>
          <w:color w:val="0F0D29" w:themeColor="text1"/>
        </w:rPr>
        <w:tab/>
        <w:t>charges, mais aussi de la validité des données.</w:t>
      </w:r>
    </w:p>
    <w:p w14:paraId="66331819" w14:textId="77777777" w:rsidR="002B468A" w:rsidRDefault="002B468A" w:rsidP="001A29C0">
      <w:pPr>
        <w:spacing w:before="120"/>
        <w:rPr>
          <w:b w:val="0"/>
          <w:bCs/>
          <w:color w:val="0F0D29" w:themeColor="text1"/>
        </w:rPr>
      </w:pPr>
    </w:p>
    <w:p w14:paraId="418A819A" w14:textId="77777777" w:rsidR="002B468A" w:rsidRDefault="002B468A" w:rsidP="001A29C0">
      <w:pPr>
        <w:spacing w:before="120"/>
        <w:rPr>
          <w:b w:val="0"/>
          <w:bCs/>
          <w:color w:val="0F0D29" w:themeColor="text1"/>
        </w:rPr>
      </w:pPr>
    </w:p>
    <w:p w14:paraId="4B293F85" w14:textId="5FE4F3D7" w:rsidR="002B468A" w:rsidRDefault="002B468A" w:rsidP="002B468A">
      <w:pPr>
        <w:pStyle w:val="Titre3"/>
        <w:numPr>
          <w:ilvl w:val="1"/>
          <w:numId w:val="14"/>
        </w:numPr>
        <w:rPr>
          <w:u w:val="single"/>
        </w:rPr>
      </w:pPr>
      <w:r w:rsidRPr="002B468A">
        <w:rPr>
          <w:u w:val="single"/>
        </w:rPr>
        <w:t>Exigences sur le développement</w:t>
      </w:r>
    </w:p>
    <w:p w14:paraId="6AFD9011" w14:textId="77777777" w:rsidR="003F192C" w:rsidRPr="003F192C" w:rsidRDefault="002B468A" w:rsidP="003F192C">
      <w:pPr>
        <w:pStyle w:val="Contenu"/>
        <w:spacing w:after="120"/>
        <w:rPr>
          <w:color w:val="0F0D29" w:themeColor="text1"/>
        </w:rPr>
      </w:pPr>
      <w:r>
        <w:tab/>
      </w:r>
      <w:r>
        <w:tab/>
      </w:r>
      <w:r w:rsidRPr="003F192C">
        <w:rPr>
          <w:color w:val="0F0D29" w:themeColor="text1"/>
        </w:rPr>
        <w:t xml:space="preserve">Pour ce qui concerne les </w:t>
      </w:r>
      <w:r w:rsidR="003F192C" w:rsidRPr="003F192C">
        <w:rPr>
          <w:color w:val="0F0D29" w:themeColor="text1"/>
        </w:rPr>
        <w:t>exigences sur le développement :</w:t>
      </w:r>
    </w:p>
    <w:p w14:paraId="00C14729" w14:textId="02B35930" w:rsidR="003F192C" w:rsidRDefault="003F192C" w:rsidP="002D16C3">
      <w:pPr>
        <w:pStyle w:val="Contenu"/>
        <w:spacing w:before="120"/>
        <w:rPr>
          <w:color w:val="0F0D29" w:themeColor="text1"/>
        </w:rPr>
      </w:pPr>
      <w:r w:rsidRPr="003F192C">
        <w:rPr>
          <w:color w:val="0F0D29" w:themeColor="text1"/>
        </w:rPr>
        <w:tab/>
        <w:t xml:space="preserve">La modélisation du système doit être réaliser avec la méthode </w:t>
      </w:r>
      <w:r w:rsidRPr="003F192C">
        <w:rPr>
          <w:b/>
          <w:bCs/>
          <w:color w:val="0F0D29" w:themeColor="text1"/>
        </w:rPr>
        <w:t>UML</w:t>
      </w:r>
      <w:r>
        <w:rPr>
          <w:color w:val="0F0D29" w:themeColor="text1"/>
        </w:rPr>
        <w:t xml:space="preserve">, cela servira à </w:t>
      </w:r>
      <w:r>
        <w:rPr>
          <w:color w:val="0F0D29" w:themeColor="text1"/>
        </w:rPr>
        <w:tab/>
        <w:t>avoir une traçabilité du projet.</w:t>
      </w:r>
    </w:p>
    <w:p w14:paraId="4F404DF3" w14:textId="405DD56A" w:rsidR="003F192C" w:rsidRPr="003F192C" w:rsidRDefault="003F192C" w:rsidP="002D16C3">
      <w:pPr>
        <w:pStyle w:val="Contenu"/>
        <w:spacing w:before="120"/>
        <w:rPr>
          <w:color w:val="0F0D29" w:themeColor="text1"/>
        </w:rPr>
      </w:pPr>
      <w:r>
        <w:rPr>
          <w:color w:val="0F0D29" w:themeColor="text1"/>
        </w:rPr>
        <w:tab/>
        <w:t xml:space="preserve">Le </w:t>
      </w:r>
      <w:r w:rsidR="002D16C3">
        <w:rPr>
          <w:color w:val="0F0D29" w:themeColor="text1"/>
        </w:rPr>
        <w:t>langage</w:t>
      </w:r>
      <w:r>
        <w:rPr>
          <w:color w:val="0F0D29" w:themeColor="text1"/>
        </w:rPr>
        <w:t xml:space="preserve"> utiliser sera le </w:t>
      </w:r>
      <w:r w:rsidRPr="002D16C3">
        <w:rPr>
          <w:b/>
          <w:bCs/>
          <w:color w:val="0F0D29" w:themeColor="text1"/>
        </w:rPr>
        <w:t>Java</w:t>
      </w:r>
      <w:r w:rsidR="002D16C3">
        <w:rPr>
          <w:color w:val="0F0D29" w:themeColor="text1"/>
        </w:rPr>
        <w:t xml:space="preserve"> et l’environnement de développement est </w:t>
      </w:r>
      <w:r w:rsidR="002D16C3">
        <w:rPr>
          <w:color w:val="0F0D29" w:themeColor="text1"/>
        </w:rPr>
        <w:tab/>
      </w:r>
      <w:r w:rsidR="002D16C3" w:rsidRPr="002D16C3">
        <w:rPr>
          <w:b/>
          <w:bCs/>
          <w:color w:val="0F0D29" w:themeColor="text1"/>
        </w:rPr>
        <w:t>NetBeans 12.4</w:t>
      </w:r>
      <w:r w:rsidR="002D16C3">
        <w:rPr>
          <w:color w:val="0F0D29" w:themeColor="text1"/>
        </w:rPr>
        <w:t>.</w:t>
      </w:r>
    </w:p>
    <w:p w14:paraId="69B7E992" w14:textId="77777777" w:rsidR="002B468A" w:rsidRDefault="002B468A" w:rsidP="002B468A"/>
    <w:p w14:paraId="1C5FFA3A" w14:textId="77777777" w:rsidR="0020480E" w:rsidRPr="002B468A" w:rsidRDefault="0020480E" w:rsidP="002B468A"/>
    <w:p w14:paraId="575E836E" w14:textId="589A1324" w:rsidR="002B468A" w:rsidRDefault="0020480E" w:rsidP="0020480E">
      <w:pPr>
        <w:pStyle w:val="Titre3"/>
        <w:numPr>
          <w:ilvl w:val="1"/>
          <w:numId w:val="14"/>
        </w:numPr>
        <w:rPr>
          <w:u w:val="single"/>
        </w:rPr>
      </w:pPr>
      <w:r w:rsidRPr="0020480E">
        <w:rPr>
          <w:u w:val="single"/>
        </w:rPr>
        <w:t>Exigences des documents produits</w:t>
      </w:r>
    </w:p>
    <w:p w14:paraId="16B52ECB" w14:textId="2CCE6AFC" w:rsidR="0020480E" w:rsidRDefault="0020480E" w:rsidP="0020480E">
      <w:pPr>
        <w:spacing w:after="120"/>
        <w:rPr>
          <w:b w:val="0"/>
          <w:bCs/>
          <w:color w:val="0F0D29" w:themeColor="text1"/>
        </w:rPr>
      </w:pPr>
      <w:r>
        <w:tab/>
      </w:r>
      <w:r>
        <w:tab/>
      </w:r>
      <w:r w:rsidRPr="0020480E">
        <w:rPr>
          <w:b w:val="0"/>
          <w:bCs/>
          <w:color w:val="0F0D29" w:themeColor="text1"/>
        </w:rPr>
        <w:t>Les différents documents à produire devront respecter ces exigences :</w:t>
      </w:r>
    </w:p>
    <w:p w14:paraId="727B8908" w14:textId="38FA1FBC" w:rsidR="0020480E" w:rsidRDefault="0020480E" w:rsidP="0020480E">
      <w:pPr>
        <w:spacing w:after="120"/>
        <w:rPr>
          <w:b w:val="0"/>
          <w:bCs/>
          <w:color w:val="0F0D29" w:themeColor="text1"/>
        </w:rPr>
      </w:pPr>
      <w:r>
        <w:rPr>
          <w:b w:val="0"/>
          <w:bCs/>
          <w:color w:val="0F0D29" w:themeColor="text1"/>
        </w:rPr>
        <w:tab/>
      </w:r>
      <w:r w:rsidRPr="0020480E">
        <w:rPr>
          <w:color w:val="0F0D29" w:themeColor="text1"/>
        </w:rPr>
        <w:t>Précision</w:t>
      </w:r>
      <w:r>
        <w:rPr>
          <w:b w:val="0"/>
          <w:bCs/>
          <w:color w:val="0F0D29" w:themeColor="text1"/>
        </w:rPr>
        <w:t xml:space="preserve">, nous devront produire une facture donc celle-ci doit être la plus </w:t>
      </w:r>
      <w:r>
        <w:rPr>
          <w:b w:val="0"/>
          <w:bCs/>
          <w:color w:val="0F0D29" w:themeColor="text1"/>
        </w:rPr>
        <w:tab/>
        <w:t>précise possible pour convenir aux clients.</w:t>
      </w:r>
    </w:p>
    <w:p w14:paraId="05544B90" w14:textId="31680C87" w:rsidR="0020480E" w:rsidRDefault="0020480E" w:rsidP="0020480E">
      <w:pPr>
        <w:spacing w:after="120"/>
        <w:rPr>
          <w:b w:val="0"/>
          <w:bCs/>
          <w:color w:val="0F0D29" w:themeColor="text1"/>
        </w:rPr>
      </w:pPr>
      <w:r>
        <w:rPr>
          <w:b w:val="0"/>
          <w:bCs/>
          <w:color w:val="0F0D29" w:themeColor="text1"/>
        </w:rPr>
        <w:tab/>
      </w:r>
      <w:r w:rsidR="00304B39" w:rsidRPr="00304B39">
        <w:rPr>
          <w:color w:val="0F0D29" w:themeColor="text1"/>
        </w:rPr>
        <w:t>Cohérence</w:t>
      </w:r>
      <w:r w:rsidR="00304B39">
        <w:rPr>
          <w:b w:val="0"/>
          <w:bCs/>
          <w:color w:val="0F0D29" w:themeColor="text1"/>
        </w:rPr>
        <w:t xml:space="preserve">, lors de la représentation graphique de la consommation énergétique </w:t>
      </w:r>
      <w:r w:rsidR="00304B39">
        <w:rPr>
          <w:b w:val="0"/>
          <w:bCs/>
          <w:color w:val="0F0D29" w:themeColor="text1"/>
        </w:rPr>
        <w:tab/>
        <w:t>de l’utilisateur, celle-ci devra être cohérente avec ces données télé information.</w:t>
      </w:r>
    </w:p>
    <w:p w14:paraId="696B5A10" w14:textId="77777777" w:rsidR="009708DC" w:rsidRDefault="009708DC" w:rsidP="0020480E">
      <w:pPr>
        <w:spacing w:after="120"/>
        <w:rPr>
          <w:b w:val="0"/>
          <w:bCs/>
          <w:color w:val="0F0D29" w:themeColor="text1"/>
        </w:rPr>
      </w:pPr>
    </w:p>
    <w:p w14:paraId="611B75F3" w14:textId="3D4A017D" w:rsidR="009708DC" w:rsidRDefault="009708DC" w:rsidP="0020480E">
      <w:pPr>
        <w:spacing w:after="120"/>
        <w:rPr>
          <w:b w:val="0"/>
          <w:bCs/>
          <w:color w:val="0F0D29" w:themeColor="text1"/>
        </w:rPr>
      </w:pPr>
    </w:p>
    <w:p w14:paraId="62A7436A" w14:textId="6FAA6F74" w:rsidR="009708DC" w:rsidRDefault="009708DC" w:rsidP="0020480E">
      <w:pPr>
        <w:spacing w:after="120"/>
        <w:rPr>
          <w:b w:val="0"/>
          <w:bCs/>
          <w:color w:val="0F0D29" w:themeColor="text1"/>
        </w:rPr>
      </w:pPr>
      <w:r>
        <w:rPr>
          <w:noProof/>
        </w:rPr>
        <w:lastRenderedPageBreak/>
        <mc:AlternateContent>
          <mc:Choice Requires="wps">
            <w:drawing>
              <wp:anchor distT="0" distB="0" distL="114300" distR="114300" simplePos="0" relativeHeight="251773440" behindDoc="0" locked="0" layoutInCell="1" allowOverlap="1" wp14:anchorId="7B9C3C9A" wp14:editId="7882B5A4">
                <wp:simplePos x="0" y="0"/>
                <wp:positionH relativeFrom="margin">
                  <wp:align>center</wp:align>
                </wp:positionH>
                <wp:positionV relativeFrom="paragraph">
                  <wp:posOffset>-807720</wp:posOffset>
                </wp:positionV>
                <wp:extent cx="6901132" cy="500033"/>
                <wp:effectExtent l="0" t="0" r="14605" b="14605"/>
                <wp:wrapNone/>
                <wp:docPr id="15" name="Zone de texte 15"/>
                <wp:cNvGraphicFramePr/>
                <a:graphic xmlns:a="http://schemas.openxmlformats.org/drawingml/2006/main">
                  <a:graphicData uri="http://schemas.microsoft.com/office/word/2010/wordprocessingShape">
                    <wps:wsp>
                      <wps:cNvSpPr txBox="1"/>
                      <wps:spPr>
                        <a:xfrm>
                          <a:off x="0" y="0"/>
                          <a:ext cx="6901132" cy="500033"/>
                        </a:xfrm>
                        <a:prstGeom prst="rect">
                          <a:avLst/>
                        </a:prstGeom>
                        <a:solidFill>
                          <a:schemeClr val="lt1"/>
                        </a:solidFill>
                        <a:ln w="6350">
                          <a:solidFill>
                            <a:schemeClr val="bg1"/>
                          </a:solidFill>
                        </a:ln>
                      </wps:spPr>
                      <wps:txbx>
                        <w:txbxContent>
                          <w:p w14:paraId="26F81B1D" w14:textId="77777777" w:rsidR="009708DC" w:rsidRPr="00760806" w:rsidRDefault="009708DC" w:rsidP="009708DC">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3C9A" id="Zone de texte 15" o:spid="_x0000_s1036" type="#_x0000_t202" style="position:absolute;margin-left:0;margin-top:-63.6pt;width:543.4pt;height:39.35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" fillcolor="white [3201]" strokecolor="white [3212]" strokeweight=".5pt">
                <v:textbox>
                  <w:txbxContent>
                    <w:p w14:paraId="26F81B1D" w14:textId="77777777" w:rsidR="009708DC" w:rsidRPr="00760806" w:rsidRDefault="009708DC" w:rsidP="009708DC">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p>
    <w:p w14:paraId="07BD3F72" w14:textId="22A72031" w:rsidR="00C816AB" w:rsidRPr="00C816AB" w:rsidRDefault="009708DC" w:rsidP="00C816AB">
      <w:pPr>
        <w:pStyle w:val="Titre3"/>
        <w:numPr>
          <w:ilvl w:val="1"/>
          <w:numId w:val="14"/>
        </w:numPr>
        <w:rPr>
          <w:u w:val="single"/>
        </w:rPr>
      </w:pPr>
      <w:r w:rsidRPr="009708DC">
        <w:rPr>
          <w:u w:val="single"/>
        </w:rPr>
        <w:t>Exigences sur la gestion de la V.M.C</w:t>
      </w:r>
    </w:p>
    <w:p w14:paraId="2F63AAF0" w14:textId="36FA9060" w:rsidR="00C816AB" w:rsidRDefault="00C816AB" w:rsidP="00C816AB">
      <w:pPr>
        <w:rPr>
          <w:b w:val="0"/>
          <w:bCs/>
          <w:color w:val="0F0D29" w:themeColor="text1"/>
        </w:rPr>
      </w:pPr>
      <w:r>
        <w:rPr>
          <w:b w:val="0"/>
          <w:bCs/>
        </w:rPr>
        <w:tab/>
      </w:r>
      <w:r>
        <w:rPr>
          <w:b w:val="0"/>
          <w:bCs/>
        </w:rPr>
        <w:tab/>
      </w:r>
      <w:r w:rsidRPr="00C816AB">
        <w:rPr>
          <w:b w:val="0"/>
          <w:bCs/>
          <w:color w:val="0F0D29" w:themeColor="text1"/>
        </w:rPr>
        <w:t>Les exigences à respecter pour la gestion de la VMC :</w:t>
      </w:r>
    </w:p>
    <w:p w14:paraId="1DA172BC" w14:textId="4A712E0F" w:rsidR="00C816AB" w:rsidRPr="00C816AB" w:rsidRDefault="00C816AB" w:rsidP="00C816AB">
      <w:pPr>
        <w:spacing w:before="120"/>
        <w:rPr>
          <w:b w:val="0"/>
          <w:bCs/>
          <w:color w:val="0F0D29" w:themeColor="text1"/>
        </w:rPr>
      </w:pPr>
      <w:r>
        <w:rPr>
          <w:b w:val="0"/>
          <w:bCs/>
          <w:color w:val="0F0D29" w:themeColor="text1"/>
        </w:rPr>
        <w:tab/>
      </w:r>
      <w:r w:rsidRPr="00C816AB">
        <w:rPr>
          <w:color w:val="0F0D29" w:themeColor="text1"/>
        </w:rPr>
        <w:t>Gérer</w:t>
      </w:r>
      <w:r w:rsidRPr="00C816AB">
        <w:rPr>
          <w:b w:val="0"/>
          <w:bCs/>
          <w:color w:val="0F0D29" w:themeColor="text1"/>
        </w:rPr>
        <w:t xml:space="preserve"> le mode de fonctionnement de la VMC (Off, petite ou grande vitesse) en fonction des valeurs des</w:t>
      </w:r>
      <w:r>
        <w:rPr>
          <w:b w:val="0"/>
          <w:bCs/>
          <w:color w:val="0F0D29" w:themeColor="text1"/>
        </w:rPr>
        <w:t xml:space="preserve"> </w:t>
      </w:r>
      <w:r w:rsidRPr="00C816AB">
        <w:rPr>
          <w:b w:val="0"/>
          <w:bCs/>
          <w:color w:val="0F0D29" w:themeColor="text1"/>
        </w:rPr>
        <w:t>différents capteurs (toute la partie matérielle sera réalisée par la section SNEC dans un projet parallèle)</w:t>
      </w:r>
      <w:r>
        <w:rPr>
          <w:b w:val="0"/>
          <w:bCs/>
          <w:color w:val="0F0D29" w:themeColor="text1"/>
        </w:rPr>
        <w:t>.</w:t>
      </w:r>
    </w:p>
    <w:p w14:paraId="23D8BBE9" w14:textId="55BB5CF4" w:rsidR="0020480E" w:rsidRPr="0020480E" w:rsidRDefault="0020480E" w:rsidP="0020480E">
      <w:pPr>
        <w:rPr>
          <w:b w:val="0"/>
          <w:bCs/>
        </w:rPr>
      </w:pPr>
    </w:p>
    <w:p w14:paraId="19B4240E" w14:textId="77777777" w:rsidR="0020480E" w:rsidRPr="0020480E" w:rsidRDefault="0020480E" w:rsidP="0020480E"/>
    <w:p w14:paraId="40DF7BB8" w14:textId="77777777" w:rsidR="0020480E" w:rsidRPr="0020480E" w:rsidRDefault="0020480E" w:rsidP="0020480E">
      <w:pPr>
        <w:pStyle w:val="Paragraphedeliste"/>
        <w:ind w:left="765"/>
      </w:pPr>
    </w:p>
    <w:p w14:paraId="6867B8B2" w14:textId="77777777" w:rsidR="002B468A" w:rsidRDefault="002B468A" w:rsidP="001A29C0">
      <w:pPr>
        <w:spacing w:before="120"/>
        <w:rPr>
          <w:b w:val="0"/>
          <w:bCs/>
          <w:color w:val="0F0D29" w:themeColor="text1"/>
        </w:rPr>
      </w:pPr>
    </w:p>
    <w:p w14:paraId="2C33FAB1" w14:textId="77777777" w:rsidR="002B468A" w:rsidRDefault="002B468A" w:rsidP="001A29C0">
      <w:pPr>
        <w:spacing w:before="120"/>
        <w:rPr>
          <w:b w:val="0"/>
          <w:bCs/>
          <w:color w:val="0F0D29" w:themeColor="text1"/>
        </w:rPr>
      </w:pPr>
    </w:p>
    <w:p w14:paraId="62FB5750" w14:textId="7AFE0310" w:rsidR="002B468A" w:rsidRDefault="002B468A" w:rsidP="002B468A">
      <w:pPr>
        <w:pStyle w:val="Titre3"/>
      </w:pPr>
    </w:p>
    <w:p w14:paraId="0F3A3696" w14:textId="77777777" w:rsidR="002B468A" w:rsidRPr="002B468A" w:rsidRDefault="002B468A" w:rsidP="002B468A"/>
    <w:p w14:paraId="2BE418F8" w14:textId="77777777" w:rsidR="00125D78" w:rsidRDefault="00125D78" w:rsidP="001A29C0">
      <w:pPr>
        <w:spacing w:before="120"/>
        <w:rPr>
          <w:u w:val="single"/>
        </w:rPr>
      </w:pPr>
    </w:p>
    <w:p w14:paraId="2B57C01D" w14:textId="77777777" w:rsidR="00125D78" w:rsidRPr="00192C87" w:rsidRDefault="00125D78" w:rsidP="00192C87">
      <w:pPr>
        <w:rPr>
          <w:u w:val="single"/>
        </w:rPr>
      </w:pPr>
    </w:p>
    <w:p w14:paraId="5810C0C0" w14:textId="5745A52D" w:rsidR="00192C87" w:rsidRDefault="00192C87" w:rsidP="00192C87">
      <w:pPr>
        <w:pStyle w:val="Contenu"/>
      </w:pPr>
    </w:p>
    <w:p w14:paraId="1DBA50D2" w14:textId="0FBB4150" w:rsidR="00192C87" w:rsidRDefault="00192C87" w:rsidP="00192C87">
      <w:pPr>
        <w:pStyle w:val="Contenu"/>
      </w:pPr>
      <w:r>
        <w:tab/>
      </w:r>
    </w:p>
    <w:p w14:paraId="7DD6D48E" w14:textId="432BAAC2" w:rsidR="00E84149" w:rsidRDefault="00E84149" w:rsidP="008853F6">
      <w:pPr>
        <w:spacing w:after="200"/>
      </w:pPr>
    </w:p>
    <w:p w14:paraId="21D210B3" w14:textId="4F311133" w:rsidR="00E84149" w:rsidRDefault="00E84149" w:rsidP="008853F6">
      <w:pPr>
        <w:spacing w:after="200"/>
      </w:pPr>
    </w:p>
    <w:p w14:paraId="0901D7DF" w14:textId="545F6B67" w:rsidR="00E84149" w:rsidRDefault="00E84149" w:rsidP="008853F6">
      <w:pPr>
        <w:spacing w:after="200"/>
      </w:pPr>
    </w:p>
    <w:p w14:paraId="28C69600" w14:textId="6459D4F9" w:rsidR="00E84149" w:rsidRDefault="00E84149" w:rsidP="008853F6">
      <w:pPr>
        <w:spacing w:after="200"/>
      </w:pPr>
    </w:p>
    <w:p w14:paraId="5F05C3D0" w14:textId="71244B36" w:rsidR="00E84149" w:rsidRDefault="00E84149" w:rsidP="008853F6">
      <w:pPr>
        <w:spacing w:after="200"/>
      </w:pPr>
    </w:p>
    <w:p w14:paraId="60C1BA22" w14:textId="3B2FB5B7" w:rsidR="00E84149" w:rsidRDefault="00E84149" w:rsidP="008853F6">
      <w:pPr>
        <w:spacing w:after="200"/>
      </w:pPr>
    </w:p>
    <w:p w14:paraId="62C37180" w14:textId="6D07F0EE" w:rsidR="00E84149" w:rsidRDefault="00E84149" w:rsidP="008853F6">
      <w:pPr>
        <w:spacing w:after="200"/>
      </w:pPr>
    </w:p>
    <w:p w14:paraId="5E79B480" w14:textId="78BA18B8" w:rsidR="00E84149" w:rsidRDefault="00E84149" w:rsidP="008853F6">
      <w:pPr>
        <w:spacing w:after="200"/>
      </w:pPr>
    </w:p>
    <w:p w14:paraId="0B730ADE" w14:textId="455BCDE6" w:rsidR="00E84149" w:rsidRDefault="00E84149" w:rsidP="008853F6">
      <w:pPr>
        <w:spacing w:after="200"/>
      </w:pPr>
    </w:p>
    <w:p w14:paraId="2D722482" w14:textId="77777777" w:rsidR="00E84149" w:rsidRDefault="00E84149" w:rsidP="008853F6">
      <w:pPr>
        <w:spacing w:after="200"/>
      </w:pPr>
    </w:p>
    <w:p w14:paraId="0F59DCFA" w14:textId="77777777" w:rsidR="00E84149" w:rsidRDefault="00E84149" w:rsidP="008853F6">
      <w:pPr>
        <w:spacing w:after="200"/>
      </w:pPr>
    </w:p>
    <w:p w14:paraId="2685774E" w14:textId="22C9B4C3" w:rsidR="00BD7515" w:rsidRPr="00BD7515" w:rsidRDefault="00BD7515" w:rsidP="00BD7515">
      <w:pPr>
        <w:ind w:left="360"/>
        <w:rPr>
          <w:sz w:val="32"/>
          <w:szCs w:val="32"/>
        </w:rPr>
      </w:pPr>
      <w:r>
        <w:rPr>
          <w:noProof/>
        </w:rPr>
        <w:lastRenderedPageBreak/>
        <mc:AlternateContent>
          <mc:Choice Requires="wps">
            <w:drawing>
              <wp:anchor distT="0" distB="0" distL="114300" distR="114300" simplePos="0" relativeHeight="251769344" behindDoc="0" locked="0" layoutInCell="1" allowOverlap="1" wp14:anchorId="32D793BC" wp14:editId="2F2868E5">
                <wp:simplePos x="0" y="0"/>
                <wp:positionH relativeFrom="margin">
                  <wp:align>center</wp:align>
                </wp:positionH>
                <wp:positionV relativeFrom="paragraph">
                  <wp:posOffset>-807720</wp:posOffset>
                </wp:positionV>
                <wp:extent cx="6901132" cy="500033"/>
                <wp:effectExtent l="0" t="0" r="14605" b="14605"/>
                <wp:wrapNone/>
                <wp:docPr id="11" name="Zone de texte 11"/>
                <wp:cNvGraphicFramePr/>
                <a:graphic xmlns:a="http://schemas.openxmlformats.org/drawingml/2006/main">
                  <a:graphicData uri="http://schemas.microsoft.com/office/word/2010/wordprocessingShape">
                    <wps:wsp>
                      <wps:cNvSpPr txBox="1"/>
                      <wps:spPr>
                        <a:xfrm>
                          <a:off x="0" y="0"/>
                          <a:ext cx="6901132" cy="500033"/>
                        </a:xfrm>
                        <a:prstGeom prst="rect">
                          <a:avLst/>
                        </a:prstGeom>
                        <a:solidFill>
                          <a:schemeClr val="lt1"/>
                        </a:solidFill>
                        <a:ln w="6350">
                          <a:solidFill>
                            <a:schemeClr val="bg1"/>
                          </a:solidFill>
                        </a:ln>
                      </wps:spPr>
                      <wps:txbx>
                        <w:txbxContent>
                          <w:p w14:paraId="3B096245"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793BC" id="Zone de texte 11" o:spid="_x0000_s1037" type="#_x0000_t202" style="position:absolute;left:0;text-align:left;margin-left:0;margin-top:-63.6pt;width:543.4pt;height:39.35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" fillcolor="white [3201]" strokecolor="white [3212]" strokeweight=".5pt">
                <v:textbox>
                  <w:txbxContent>
                    <w:p w14:paraId="3B096245" w14:textId="77777777" w:rsidR="00760806" w:rsidRPr="00760806" w:rsidRDefault="00760806" w:rsidP="00760806">
                      <w:pPr>
                        <w:rPr>
                          <w:b w:val="0"/>
                          <w:bCs/>
                          <w:color w:val="0F0D29" w:themeColor="text1"/>
                          <w:sz w:val="22"/>
                        </w:rPr>
                      </w:pPr>
                      <w:r w:rsidRPr="00760806">
                        <w:rPr>
                          <w:b w:val="0"/>
                          <w:bCs/>
                          <w:color w:val="0F0D29" w:themeColor="text1"/>
                          <w:sz w:val="22"/>
                        </w:rPr>
                        <w:t xml:space="preserve">Gestion de l’Energie d’une maison                                                                                                      </w:t>
                      </w:r>
                      <w:r>
                        <w:rPr>
                          <w:b w:val="0"/>
                          <w:bCs/>
                          <w:color w:val="0F0D29" w:themeColor="text1"/>
                          <w:sz w:val="22"/>
                        </w:rPr>
                        <w:t xml:space="preserve">                 </w:t>
                      </w:r>
                      <w:r w:rsidRPr="00760806">
                        <w:rPr>
                          <w:b w:val="0"/>
                          <w:bCs/>
                          <w:color w:val="0F0D29" w:themeColor="text1"/>
                          <w:sz w:val="22"/>
                        </w:rPr>
                        <w:t>projet 2022-2023</w:t>
                      </w:r>
                    </w:p>
                  </w:txbxContent>
                </v:textbox>
                <w10:wrap anchorx="margin"/>
              </v:shape>
            </w:pict>
          </mc:Fallback>
        </mc:AlternateContent>
      </w:r>
      <w:r>
        <w:rPr>
          <w:sz w:val="32"/>
          <w:szCs w:val="32"/>
        </w:rPr>
        <w:t>2.</w:t>
      </w:r>
      <w:r w:rsidRPr="00BD7515">
        <w:rPr>
          <w:sz w:val="32"/>
          <w:szCs w:val="32"/>
        </w:rPr>
        <w:t xml:space="preserve"> Répartition des tâches</w:t>
      </w:r>
    </w:p>
    <w:p w14:paraId="13722B2A" w14:textId="77777777" w:rsidR="00B512FC" w:rsidRPr="00B512FC" w:rsidRDefault="00B512FC" w:rsidP="00B512FC"/>
    <w:p w14:paraId="06E1537C" w14:textId="1F449E13" w:rsidR="00B512FC" w:rsidRDefault="004613EA" w:rsidP="00B512FC">
      <w:pPr>
        <w:pStyle w:val="Titre3"/>
        <w:numPr>
          <w:ilvl w:val="1"/>
          <w:numId w:val="19"/>
        </w:numPr>
        <w:rPr>
          <w:u w:val="single"/>
        </w:rPr>
      </w:pPr>
      <w:r w:rsidRPr="004613EA">
        <w:t xml:space="preserve"> </w:t>
      </w:r>
      <w:r w:rsidR="00B512FC">
        <w:rPr>
          <w:u w:val="single"/>
        </w:rPr>
        <w:t>Mission du système</w:t>
      </w:r>
    </w:p>
    <w:p w14:paraId="5BB375DC" w14:textId="4DE7E6B8" w:rsidR="00B512FC" w:rsidRPr="00B512FC" w:rsidRDefault="00B512FC" w:rsidP="00B512FC">
      <w:pPr>
        <w:rPr>
          <w:b w:val="0"/>
          <w:bCs/>
        </w:rPr>
      </w:pPr>
      <w:r>
        <w:tab/>
      </w:r>
      <w:r>
        <w:tab/>
      </w:r>
      <w:r w:rsidRPr="00B512FC">
        <w:rPr>
          <w:b w:val="0"/>
          <w:bCs/>
          <w:color w:val="0F0D29" w:themeColor="text1"/>
        </w:rPr>
        <w:t>Le projet doit remplir les missions suivantes :</w:t>
      </w:r>
    </w:p>
    <w:p w14:paraId="76353569" w14:textId="77777777" w:rsidR="00B512FC" w:rsidRPr="00B512FC" w:rsidRDefault="00B512FC" w:rsidP="00B512FC"/>
    <w:p w14:paraId="1F16CEB2" w14:textId="5A3F5BF5" w:rsidR="00B512FC" w:rsidRDefault="00B512FC" w:rsidP="00B512FC">
      <w:pPr>
        <w:pStyle w:val="Contenu"/>
        <w:rPr>
          <w:rFonts w:cstheme="minorHAnsi"/>
          <w:b/>
          <w:bCs/>
          <w:color w:val="0F0D29" w:themeColor="text1"/>
        </w:rPr>
      </w:pPr>
      <w:r>
        <w:tab/>
      </w:r>
      <w:r>
        <w:rPr>
          <w:rFonts w:cstheme="minorHAnsi"/>
        </w:rPr>
        <w:t xml:space="preserve">→ </w:t>
      </w:r>
      <w:r w:rsidRPr="00B512FC">
        <w:rPr>
          <w:rFonts w:cstheme="minorHAnsi"/>
          <w:b/>
          <w:bCs/>
          <w:color w:val="0F0D29" w:themeColor="text1"/>
        </w:rPr>
        <w:t>Identification d’un utilisateur grâce à son nom d’utilisateur et mot de passe</w:t>
      </w:r>
      <w:r>
        <w:rPr>
          <w:rFonts w:cstheme="minorHAnsi"/>
          <w:b/>
          <w:bCs/>
          <w:color w:val="0F0D29" w:themeColor="text1"/>
        </w:rPr>
        <w:t>.</w:t>
      </w:r>
    </w:p>
    <w:p w14:paraId="5EB290AF" w14:textId="63A02C0B" w:rsidR="00B512FC" w:rsidRDefault="00B512FC" w:rsidP="00B512FC">
      <w:pPr>
        <w:pStyle w:val="Contenu"/>
        <w:rPr>
          <w:rFonts w:cstheme="minorHAnsi"/>
          <w:color w:val="0F0D29" w:themeColor="text1"/>
        </w:rPr>
      </w:pPr>
      <w:r>
        <w:rPr>
          <w:rFonts w:cstheme="minorHAnsi"/>
          <w:b/>
          <w:bCs/>
          <w:color w:val="0F0D29" w:themeColor="text1"/>
        </w:rPr>
        <w:tab/>
      </w:r>
      <w:r>
        <w:rPr>
          <w:rFonts w:cstheme="minorHAnsi"/>
          <w:b/>
          <w:bCs/>
          <w:color w:val="0F0D29" w:themeColor="text1"/>
        </w:rPr>
        <w:tab/>
      </w:r>
      <w:r w:rsidRPr="00BA2F08">
        <w:rPr>
          <w:rFonts w:cstheme="minorHAnsi"/>
          <w:color w:val="0F0D29" w:themeColor="text1"/>
        </w:rPr>
        <w:t xml:space="preserve">Validation des informations de l’utilisateur </w:t>
      </w:r>
      <w:r w:rsidR="00BA2F08">
        <w:rPr>
          <w:rFonts w:cstheme="minorHAnsi"/>
          <w:color w:val="0F0D29" w:themeColor="text1"/>
        </w:rPr>
        <w:t xml:space="preserve">sur l’application web ainsi que </w:t>
      </w:r>
      <w:r w:rsidR="00BA2F08">
        <w:rPr>
          <w:rFonts w:cstheme="minorHAnsi"/>
          <w:color w:val="0F0D29" w:themeColor="text1"/>
        </w:rPr>
        <w:tab/>
        <w:t xml:space="preserve">sur l’application Android grâce aux données enregistrer sur la base de </w:t>
      </w:r>
      <w:r w:rsidR="00BA2F08">
        <w:rPr>
          <w:rFonts w:cstheme="minorHAnsi"/>
          <w:color w:val="0F0D29" w:themeColor="text1"/>
        </w:rPr>
        <w:tab/>
      </w:r>
      <w:r w:rsidR="00BA2F08">
        <w:rPr>
          <w:rFonts w:cstheme="minorHAnsi"/>
          <w:color w:val="0F0D29" w:themeColor="text1"/>
        </w:rPr>
        <w:tab/>
        <w:t>données.</w:t>
      </w:r>
    </w:p>
    <w:p w14:paraId="52FE3669" w14:textId="77777777" w:rsidR="00BA2F08" w:rsidRDefault="00BA2F08" w:rsidP="00B512FC">
      <w:pPr>
        <w:pStyle w:val="Contenu"/>
        <w:rPr>
          <w:rFonts w:cstheme="minorHAnsi"/>
          <w:color w:val="0F0D29" w:themeColor="text1"/>
        </w:rPr>
      </w:pPr>
    </w:p>
    <w:p w14:paraId="52E72AB4" w14:textId="4954AADF" w:rsidR="00BA2F08" w:rsidRDefault="00BA2F08" w:rsidP="00B512FC">
      <w:pPr>
        <w:pStyle w:val="Contenu"/>
        <w:rPr>
          <w:rFonts w:cstheme="minorHAnsi"/>
          <w:b/>
          <w:bCs/>
          <w:color w:val="0F0D29" w:themeColor="text1"/>
        </w:rPr>
      </w:pPr>
      <w:r>
        <w:rPr>
          <w:rFonts w:cstheme="minorHAnsi"/>
          <w:color w:val="0F0D29" w:themeColor="text1"/>
        </w:rPr>
        <w:tab/>
      </w:r>
      <w:r>
        <w:rPr>
          <w:rFonts w:cstheme="minorHAnsi"/>
        </w:rPr>
        <w:t xml:space="preserve">→ </w:t>
      </w:r>
      <w:r>
        <w:rPr>
          <w:rFonts w:cstheme="minorHAnsi"/>
          <w:b/>
          <w:bCs/>
          <w:color w:val="0F0D29" w:themeColor="text1"/>
        </w:rPr>
        <w:t>Sauvegarde dans la base de données.</w:t>
      </w:r>
    </w:p>
    <w:p w14:paraId="1CC10634" w14:textId="54A061C0" w:rsidR="000E7B18" w:rsidRDefault="000E7B18" w:rsidP="00B512FC">
      <w:pPr>
        <w:pStyle w:val="Contenu"/>
        <w:rPr>
          <w:rFonts w:cstheme="minorHAnsi"/>
          <w:color w:val="0F0D29" w:themeColor="text1"/>
        </w:rPr>
      </w:pPr>
      <w:r>
        <w:rPr>
          <w:rFonts w:cstheme="minorHAnsi"/>
          <w:b/>
          <w:bCs/>
          <w:color w:val="0F0D29" w:themeColor="text1"/>
        </w:rPr>
        <w:tab/>
      </w:r>
      <w:r>
        <w:rPr>
          <w:rFonts w:cstheme="minorHAnsi"/>
          <w:b/>
          <w:bCs/>
          <w:color w:val="0F0D29" w:themeColor="text1"/>
        </w:rPr>
        <w:tab/>
      </w:r>
      <w:r w:rsidRPr="000E7B18">
        <w:rPr>
          <w:rFonts w:cstheme="minorHAnsi"/>
          <w:color w:val="0F0D29" w:themeColor="text1"/>
        </w:rPr>
        <w:t xml:space="preserve">Pour que la validation s’effectue sur l’application web et Android les </w:t>
      </w:r>
      <w:r>
        <w:rPr>
          <w:rFonts w:cstheme="minorHAnsi"/>
          <w:color w:val="0F0D29" w:themeColor="text1"/>
        </w:rPr>
        <w:tab/>
      </w:r>
      <w:r>
        <w:rPr>
          <w:rFonts w:cstheme="minorHAnsi"/>
          <w:color w:val="0F0D29" w:themeColor="text1"/>
        </w:rPr>
        <w:tab/>
      </w:r>
      <w:r w:rsidRPr="000E7B18">
        <w:rPr>
          <w:rFonts w:cstheme="minorHAnsi"/>
          <w:color w:val="0F0D29" w:themeColor="text1"/>
        </w:rPr>
        <w:t>données suivante doivent-êtres sauvegarder dans la base de données :</w:t>
      </w:r>
    </w:p>
    <w:p w14:paraId="7936128D" w14:textId="27D2F265" w:rsidR="000E7B18" w:rsidRPr="000E7B18" w:rsidRDefault="000E7B18" w:rsidP="000E7B18">
      <w:pPr>
        <w:pStyle w:val="Contenu"/>
        <w:rPr>
          <w:color w:val="0F0D29" w:themeColor="text1"/>
        </w:rPr>
      </w:pPr>
      <w:r w:rsidRPr="000E7B18">
        <w:rPr>
          <w:rFonts w:cstheme="minorHAnsi"/>
          <w:b/>
          <w:color w:val="0F0D29" w:themeColor="text1"/>
        </w:rPr>
        <w:tab/>
      </w:r>
      <w:r>
        <w:tab/>
      </w:r>
      <w:r>
        <w:tab/>
      </w:r>
      <w:r w:rsidRPr="000E7B18">
        <w:rPr>
          <w:color w:val="0F0D29" w:themeColor="text1"/>
        </w:rPr>
        <w:t>- Un nom d’utilisateur</w:t>
      </w:r>
    </w:p>
    <w:p w14:paraId="4266C565" w14:textId="62A9D8E4" w:rsidR="000E7B18" w:rsidRDefault="000E7B18" w:rsidP="000E7B18">
      <w:pPr>
        <w:pStyle w:val="Contenu"/>
        <w:rPr>
          <w:color w:val="0F0D29" w:themeColor="text1"/>
        </w:rPr>
      </w:pPr>
      <w:r w:rsidRPr="000E7B18">
        <w:rPr>
          <w:color w:val="0F0D29" w:themeColor="text1"/>
        </w:rPr>
        <w:tab/>
      </w:r>
      <w:r w:rsidRPr="000E7B18">
        <w:rPr>
          <w:color w:val="0F0D29" w:themeColor="text1"/>
        </w:rPr>
        <w:tab/>
      </w:r>
      <w:r w:rsidRPr="000E7B18">
        <w:rPr>
          <w:color w:val="0F0D29" w:themeColor="text1"/>
        </w:rPr>
        <w:tab/>
        <w:t>- Un mot de passe</w:t>
      </w:r>
    </w:p>
    <w:p w14:paraId="6AC9EBE4" w14:textId="28F2989E" w:rsidR="000E7B18" w:rsidRDefault="000E7B18" w:rsidP="000260C8">
      <w:pPr>
        <w:pStyle w:val="Contenu"/>
        <w:spacing w:before="120"/>
        <w:rPr>
          <w:color w:val="0F0D29" w:themeColor="text1"/>
        </w:rPr>
      </w:pPr>
      <w:r>
        <w:rPr>
          <w:color w:val="0F0D29" w:themeColor="text1"/>
        </w:rPr>
        <w:tab/>
      </w:r>
      <w:r>
        <w:rPr>
          <w:color w:val="0F0D29" w:themeColor="text1"/>
        </w:rPr>
        <w:tab/>
        <w:t xml:space="preserve">Grace à ces données un suivi </w:t>
      </w:r>
      <w:r w:rsidR="000260C8">
        <w:rPr>
          <w:color w:val="0F0D29" w:themeColor="text1"/>
        </w:rPr>
        <w:t xml:space="preserve">pourra être réaliser pour identifier qui est </w:t>
      </w:r>
      <w:r w:rsidR="000260C8">
        <w:rPr>
          <w:color w:val="0F0D29" w:themeColor="text1"/>
        </w:rPr>
        <w:tab/>
        <w:t>l’auteur de l’action qui a été effectuer.</w:t>
      </w:r>
    </w:p>
    <w:p w14:paraId="369ED81F" w14:textId="77777777" w:rsidR="000260C8" w:rsidRDefault="000260C8" w:rsidP="000260C8">
      <w:pPr>
        <w:pStyle w:val="Contenu"/>
        <w:spacing w:before="120"/>
        <w:rPr>
          <w:color w:val="0F0D29" w:themeColor="text1"/>
        </w:rPr>
      </w:pPr>
    </w:p>
    <w:p w14:paraId="5A5E47A4" w14:textId="770787E5" w:rsidR="000260C8" w:rsidRDefault="000260C8" w:rsidP="000260C8">
      <w:pPr>
        <w:pStyle w:val="Contenu"/>
        <w:spacing w:before="120"/>
        <w:rPr>
          <w:rFonts w:cstheme="minorHAnsi"/>
          <w:b/>
          <w:bCs/>
          <w:color w:val="0F0D29" w:themeColor="text1"/>
        </w:rPr>
      </w:pPr>
      <w:r>
        <w:rPr>
          <w:color w:val="0F0D29" w:themeColor="text1"/>
        </w:rPr>
        <w:tab/>
      </w:r>
      <w:r>
        <w:rPr>
          <w:rFonts w:cstheme="minorHAnsi"/>
        </w:rPr>
        <w:t xml:space="preserve">→ </w:t>
      </w:r>
      <w:r>
        <w:rPr>
          <w:rFonts w:cstheme="minorHAnsi"/>
          <w:b/>
          <w:bCs/>
          <w:color w:val="0F0D29" w:themeColor="text1"/>
        </w:rPr>
        <w:t xml:space="preserve">Interface Homme machine pour la consultation de sa consommation </w:t>
      </w:r>
      <w:r>
        <w:rPr>
          <w:rFonts w:cstheme="minorHAnsi"/>
          <w:b/>
          <w:bCs/>
          <w:color w:val="0F0D29" w:themeColor="text1"/>
        </w:rPr>
        <w:tab/>
        <w:t>énergétique.</w:t>
      </w:r>
    </w:p>
    <w:p w14:paraId="3C8D6FF5" w14:textId="37503F26" w:rsidR="000260C8" w:rsidRDefault="000260C8" w:rsidP="000260C8">
      <w:pPr>
        <w:pStyle w:val="Contenu"/>
        <w:spacing w:before="120"/>
        <w:rPr>
          <w:rFonts w:cstheme="minorHAnsi"/>
          <w:color w:val="0F0D29" w:themeColor="text1"/>
        </w:rPr>
      </w:pPr>
      <w:r>
        <w:rPr>
          <w:rFonts w:cstheme="minorHAnsi"/>
          <w:b/>
          <w:bCs/>
          <w:color w:val="0F0D29" w:themeColor="text1"/>
        </w:rPr>
        <w:tab/>
      </w:r>
      <w:r>
        <w:rPr>
          <w:rFonts w:cstheme="minorHAnsi"/>
          <w:b/>
          <w:bCs/>
          <w:color w:val="0F0D29" w:themeColor="text1"/>
        </w:rPr>
        <w:tab/>
      </w:r>
      <w:r w:rsidRPr="008439CD">
        <w:rPr>
          <w:rFonts w:cstheme="minorHAnsi"/>
          <w:color w:val="0F0D29" w:themeColor="text1"/>
        </w:rPr>
        <w:t>L’application web et Android doi</w:t>
      </w:r>
      <w:r w:rsidR="008439CD">
        <w:rPr>
          <w:rFonts w:cstheme="minorHAnsi"/>
          <w:color w:val="0F0D29" w:themeColor="text1"/>
        </w:rPr>
        <w:t>vent</w:t>
      </w:r>
      <w:r w:rsidRPr="008439CD">
        <w:rPr>
          <w:rFonts w:cstheme="minorHAnsi"/>
          <w:color w:val="0F0D29" w:themeColor="text1"/>
        </w:rPr>
        <w:t xml:space="preserve"> </w:t>
      </w:r>
      <w:r w:rsidR="00F219AE" w:rsidRPr="008439CD">
        <w:rPr>
          <w:rFonts w:cstheme="minorHAnsi"/>
          <w:color w:val="0F0D29" w:themeColor="text1"/>
        </w:rPr>
        <w:t>représent</w:t>
      </w:r>
      <w:r w:rsidR="00F219AE">
        <w:rPr>
          <w:rFonts w:cstheme="minorHAnsi"/>
          <w:color w:val="0F0D29" w:themeColor="text1"/>
        </w:rPr>
        <w:t>er</w:t>
      </w:r>
      <w:r w:rsidR="008439CD" w:rsidRPr="008439CD">
        <w:rPr>
          <w:rFonts w:cstheme="minorHAnsi"/>
          <w:color w:val="0F0D29" w:themeColor="text1"/>
        </w:rPr>
        <w:t xml:space="preserve"> une courbe de charge</w:t>
      </w:r>
      <w:r w:rsidR="008439CD">
        <w:rPr>
          <w:rFonts w:cstheme="minorHAnsi"/>
          <w:color w:val="0F0D29" w:themeColor="text1"/>
        </w:rPr>
        <w:t xml:space="preserve"> </w:t>
      </w:r>
      <w:r w:rsidR="008439CD">
        <w:rPr>
          <w:rFonts w:cstheme="minorHAnsi"/>
          <w:color w:val="0F0D29" w:themeColor="text1"/>
        </w:rPr>
        <w:tab/>
        <w:t>pour permettre à l’utilisateur de visualiser sa consommation.</w:t>
      </w:r>
      <w:r w:rsidR="00F219AE">
        <w:rPr>
          <w:rFonts w:cstheme="minorHAnsi"/>
          <w:color w:val="0F0D29" w:themeColor="text1"/>
        </w:rPr>
        <w:t xml:space="preserve"> Ces données seront </w:t>
      </w:r>
      <w:r w:rsidR="00F219AE">
        <w:rPr>
          <w:rFonts w:cstheme="minorHAnsi"/>
          <w:color w:val="0F0D29" w:themeColor="text1"/>
        </w:rPr>
        <w:tab/>
        <w:t>issues d’une base de données mis à disposition.</w:t>
      </w:r>
    </w:p>
    <w:p w14:paraId="3B650BF2" w14:textId="77777777" w:rsidR="00F219AE" w:rsidRDefault="00F219AE" w:rsidP="000260C8">
      <w:pPr>
        <w:pStyle w:val="Contenu"/>
        <w:spacing w:before="120"/>
        <w:rPr>
          <w:rFonts w:cstheme="minorHAnsi"/>
          <w:color w:val="0F0D29" w:themeColor="text1"/>
        </w:rPr>
      </w:pPr>
    </w:p>
    <w:p w14:paraId="107DE799" w14:textId="55664D1C" w:rsidR="00F219AE" w:rsidRDefault="00F219AE" w:rsidP="00F219AE">
      <w:pPr>
        <w:pStyle w:val="Contenu"/>
        <w:spacing w:before="120"/>
        <w:rPr>
          <w:rFonts w:cstheme="minorHAnsi"/>
          <w:b/>
          <w:bCs/>
          <w:color w:val="0F0D29" w:themeColor="text1"/>
        </w:rPr>
      </w:pPr>
      <w:r>
        <w:rPr>
          <w:rFonts w:cstheme="minorHAnsi"/>
          <w:color w:val="0F0D29" w:themeColor="text1"/>
        </w:rPr>
        <w:tab/>
      </w:r>
      <w:r>
        <w:rPr>
          <w:rFonts w:cstheme="minorHAnsi"/>
        </w:rPr>
        <w:t xml:space="preserve">→ </w:t>
      </w:r>
      <w:r>
        <w:rPr>
          <w:rFonts w:cstheme="minorHAnsi"/>
          <w:b/>
          <w:bCs/>
          <w:color w:val="0F0D29" w:themeColor="text1"/>
        </w:rPr>
        <w:t>Calcul de facture quotidienne mis à disposition.</w:t>
      </w:r>
    </w:p>
    <w:p w14:paraId="4FF6565B" w14:textId="7105701D" w:rsidR="005820EB" w:rsidRPr="005820EB" w:rsidRDefault="005820EB" w:rsidP="00F219AE">
      <w:pPr>
        <w:pStyle w:val="Contenu"/>
        <w:spacing w:before="120"/>
        <w:rPr>
          <w:rFonts w:cstheme="minorHAnsi"/>
          <w:color w:val="0F0D29" w:themeColor="text1"/>
        </w:rPr>
      </w:pPr>
      <w:r>
        <w:rPr>
          <w:rFonts w:cstheme="minorHAnsi"/>
          <w:b/>
          <w:bCs/>
          <w:color w:val="0F0D29" w:themeColor="text1"/>
        </w:rPr>
        <w:tab/>
      </w:r>
      <w:r>
        <w:rPr>
          <w:rFonts w:cstheme="minorHAnsi"/>
          <w:b/>
          <w:bCs/>
          <w:color w:val="0F0D29" w:themeColor="text1"/>
        </w:rPr>
        <w:tab/>
      </w:r>
      <w:r w:rsidRPr="005820EB">
        <w:rPr>
          <w:rFonts w:cstheme="minorHAnsi"/>
          <w:color w:val="0F0D29" w:themeColor="text1"/>
        </w:rPr>
        <w:t>Pour faciliter l’utilisateur une facture automati</w:t>
      </w:r>
      <w:r>
        <w:rPr>
          <w:rFonts w:cstheme="minorHAnsi"/>
          <w:color w:val="0F0D29" w:themeColor="text1"/>
        </w:rPr>
        <w:t>ser</w:t>
      </w:r>
      <w:r w:rsidRPr="005820EB">
        <w:rPr>
          <w:rFonts w:cstheme="minorHAnsi"/>
          <w:color w:val="0F0D29" w:themeColor="text1"/>
        </w:rPr>
        <w:t xml:space="preserve"> sera mis à disposition </w:t>
      </w:r>
      <w:r w:rsidRPr="005820EB">
        <w:rPr>
          <w:rFonts w:cstheme="minorHAnsi"/>
          <w:color w:val="0F0D29" w:themeColor="text1"/>
        </w:rPr>
        <w:tab/>
        <w:t>avec en paramètre une date et un contrat.</w:t>
      </w:r>
    </w:p>
    <w:p w14:paraId="1A5CC15C" w14:textId="492A9367" w:rsidR="00F219AE" w:rsidRDefault="00F219AE" w:rsidP="000260C8">
      <w:pPr>
        <w:pStyle w:val="Contenu"/>
        <w:spacing w:before="120"/>
        <w:rPr>
          <w:rFonts w:cstheme="minorHAnsi"/>
          <w:color w:val="0F0D29" w:themeColor="text1"/>
        </w:rPr>
      </w:pPr>
    </w:p>
    <w:p w14:paraId="389E3472" w14:textId="1C936F3F" w:rsidR="00F219AE" w:rsidRPr="008439CD" w:rsidRDefault="00F219AE" w:rsidP="000260C8">
      <w:pPr>
        <w:pStyle w:val="Contenu"/>
        <w:spacing w:before="120"/>
        <w:rPr>
          <w:color w:val="0F0D29" w:themeColor="text1"/>
        </w:rPr>
      </w:pPr>
      <w:r>
        <w:rPr>
          <w:color w:val="0F0D29" w:themeColor="text1"/>
        </w:rPr>
        <w:tab/>
      </w:r>
    </w:p>
    <w:p w14:paraId="4150383E" w14:textId="77777777" w:rsidR="00B512FC" w:rsidRPr="00B512FC" w:rsidRDefault="00B512FC" w:rsidP="00B512FC"/>
    <w:p w14:paraId="3FE2075D" w14:textId="77777777" w:rsidR="00B512FC" w:rsidRPr="00B512FC" w:rsidRDefault="00B512FC" w:rsidP="00B512FC"/>
    <w:p w14:paraId="1A341B5D" w14:textId="7ADE791C" w:rsidR="00E84149" w:rsidRDefault="00E84149" w:rsidP="008853F6">
      <w:pPr>
        <w:spacing w:after="200"/>
      </w:pPr>
    </w:p>
    <w:p w14:paraId="43799D0D" w14:textId="77777777" w:rsidR="004613EA" w:rsidRDefault="004613EA" w:rsidP="008853F6">
      <w:pPr>
        <w:spacing w:after="200"/>
      </w:pPr>
    </w:p>
    <w:p w14:paraId="47E84402" w14:textId="1597BE1D" w:rsidR="004613EA" w:rsidRDefault="004613EA" w:rsidP="004613EA">
      <w:pPr>
        <w:pStyle w:val="Titre3"/>
        <w:numPr>
          <w:ilvl w:val="1"/>
          <w:numId w:val="19"/>
        </w:numPr>
        <w:rPr>
          <w:u w:val="single"/>
        </w:rPr>
      </w:pPr>
      <w:r w:rsidRPr="004613EA">
        <w:t xml:space="preserve"> </w:t>
      </w:r>
      <w:r>
        <w:rPr>
          <w:u w:val="single"/>
        </w:rPr>
        <w:t>Fonction majeure</w:t>
      </w:r>
    </w:p>
    <w:p w14:paraId="706F3651" w14:textId="3A7FB1CB" w:rsidR="004613EA" w:rsidRPr="004613EA" w:rsidRDefault="004613EA" w:rsidP="004613EA">
      <w:pPr>
        <w:pStyle w:val="Titre3"/>
        <w:rPr>
          <w:u w:val="single"/>
        </w:rPr>
      </w:pPr>
      <w:r w:rsidRPr="004613EA">
        <w:t xml:space="preserve"> </w:t>
      </w:r>
      <w:r>
        <w:t xml:space="preserve">     2.3 </w:t>
      </w:r>
      <w:r w:rsidRPr="004613EA">
        <w:rPr>
          <w:u w:val="single"/>
        </w:rPr>
        <w:t>Fonction à développer et tâche à réaliser</w:t>
      </w:r>
    </w:p>
    <w:p w14:paraId="359567BD" w14:textId="77777777" w:rsidR="004613EA" w:rsidRPr="004613EA" w:rsidRDefault="004613EA" w:rsidP="004613EA"/>
    <w:p w14:paraId="0A9A08FD" w14:textId="77777777" w:rsidR="004613EA" w:rsidRPr="004613EA" w:rsidRDefault="004613EA" w:rsidP="004613EA"/>
    <w:p w14:paraId="05D14247" w14:textId="77777777" w:rsidR="004613EA" w:rsidRDefault="004613EA" w:rsidP="008853F6">
      <w:pPr>
        <w:spacing w:after="200"/>
      </w:pPr>
    </w:p>
    <w:p w14:paraId="07A94538" w14:textId="77777777" w:rsidR="00E84149" w:rsidRDefault="00E84149" w:rsidP="008853F6">
      <w:pPr>
        <w:spacing w:after="200"/>
      </w:pPr>
    </w:p>
    <w:p w14:paraId="076BB0BF" w14:textId="77777777" w:rsidR="00E84149" w:rsidRDefault="00E84149" w:rsidP="008853F6">
      <w:pPr>
        <w:spacing w:after="200"/>
      </w:pPr>
    </w:p>
    <w:p w14:paraId="3D4A8772" w14:textId="77777777" w:rsidR="00E84149" w:rsidRDefault="00E84149" w:rsidP="008853F6">
      <w:pPr>
        <w:spacing w:after="200"/>
      </w:pPr>
    </w:p>
    <w:p w14:paraId="41A2C3B0" w14:textId="77777777" w:rsidR="00E84149" w:rsidRDefault="00E84149" w:rsidP="008853F6">
      <w:pPr>
        <w:spacing w:after="200"/>
      </w:pPr>
    </w:p>
    <w:p w14:paraId="781E90EE" w14:textId="77777777" w:rsidR="00E84149" w:rsidRDefault="00E84149" w:rsidP="008853F6">
      <w:pPr>
        <w:spacing w:after="200"/>
      </w:pPr>
    </w:p>
    <w:p w14:paraId="05A9DA25" w14:textId="3EA40679" w:rsidR="00E84149" w:rsidRDefault="00E84149" w:rsidP="008853F6">
      <w:pPr>
        <w:spacing w:after="200"/>
      </w:pPr>
    </w:p>
    <w:p w14:paraId="267D8016" w14:textId="77777777" w:rsidR="00E84149" w:rsidRDefault="00E84149" w:rsidP="008853F6">
      <w:pPr>
        <w:spacing w:after="200"/>
      </w:pPr>
    </w:p>
    <w:p w14:paraId="314A7F53" w14:textId="2F035499" w:rsidR="00E84149" w:rsidRDefault="00E84149" w:rsidP="008853F6">
      <w:pPr>
        <w:spacing w:after="200"/>
      </w:pPr>
    </w:p>
    <w:p w14:paraId="27FD8382" w14:textId="6818CE6F" w:rsidR="00E84149" w:rsidRDefault="00E84149" w:rsidP="008853F6">
      <w:pPr>
        <w:spacing w:after="200"/>
      </w:pPr>
    </w:p>
    <w:p w14:paraId="0CED53D8" w14:textId="77777777" w:rsidR="00E84149" w:rsidRDefault="00E84149" w:rsidP="008853F6">
      <w:pPr>
        <w:spacing w:after="200"/>
      </w:pPr>
    </w:p>
    <w:p w14:paraId="7809272C" w14:textId="5F7D1B43" w:rsidR="00E84149" w:rsidRDefault="00E84149" w:rsidP="008853F6">
      <w:pPr>
        <w:spacing w:after="200"/>
      </w:pPr>
    </w:p>
    <w:p w14:paraId="743874B2" w14:textId="5EC1639D" w:rsidR="00E84149" w:rsidRDefault="00E84149" w:rsidP="008853F6">
      <w:pPr>
        <w:spacing w:after="200"/>
      </w:pPr>
    </w:p>
    <w:p w14:paraId="548CD830" w14:textId="77777777" w:rsidR="00E84149" w:rsidRDefault="00E84149" w:rsidP="008853F6">
      <w:pPr>
        <w:spacing w:after="200"/>
      </w:pPr>
    </w:p>
    <w:p w14:paraId="7173A7F0" w14:textId="77777777" w:rsidR="00E84149" w:rsidRDefault="00E84149" w:rsidP="008853F6">
      <w:pPr>
        <w:spacing w:after="200"/>
      </w:pPr>
    </w:p>
    <w:p w14:paraId="4B393B15" w14:textId="77777777" w:rsidR="00E84149" w:rsidRDefault="00E84149" w:rsidP="008853F6">
      <w:pPr>
        <w:spacing w:after="200"/>
      </w:pPr>
    </w:p>
    <w:p w14:paraId="27B3A755" w14:textId="77777777" w:rsidR="00E84149" w:rsidRDefault="00E84149" w:rsidP="008853F6">
      <w:pPr>
        <w:spacing w:after="200"/>
      </w:pPr>
    </w:p>
    <w:p w14:paraId="25DA8F7C" w14:textId="77777777" w:rsidR="00E84149" w:rsidRDefault="00E84149" w:rsidP="008853F6">
      <w:pPr>
        <w:spacing w:after="200"/>
      </w:pPr>
    </w:p>
    <w:p w14:paraId="62BF6E4B" w14:textId="77777777" w:rsidR="00E84149" w:rsidRDefault="00E84149" w:rsidP="008853F6">
      <w:pPr>
        <w:spacing w:after="200"/>
      </w:pPr>
    </w:p>
    <w:p w14:paraId="77E2B273" w14:textId="77777777" w:rsidR="00E84149" w:rsidRDefault="00E84149" w:rsidP="008853F6">
      <w:pPr>
        <w:spacing w:after="200"/>
      </w:pPr>
    </w:p>
    <w:p w14:paraId="3DD365E1" w14:textId="00BEE62D" w:rsidR="00E84149" w:rsidRDefault="004613EA" w:rsidP="008853F6">
      <w:pPr>
        <w:spacing w:after="200"/>
      </w:pPr>
      <w:r>
        <w:rPr>
          <w:sz w:val="32"/>
          <w:szCs w:val="32"/>
        </w:rPr>
        <w:lastRenderedPageBreak/>
        <w:t>3</w:t>
      </w:r>
      <w:r>
        <w:rPr>
          <w:sz w:val="32"/>
          <w:szCs w:val="32"/>
        </w:rPr>
        <w:t>.</w:t>
      </w:r>
      <w:r w:rsidRPr="00BD7515">
        <w:rPr>
          <w:sz w:val="32"/>
          <w:szCs w:val="32"/>
        </w:rPr>
        <w:t xml:space="preserve"> </w:t>
      </w:r>
      <w:r>
        <w:rPr>
          <w:sz w:val="32"/>
          <w:szCs w:val="32"/>
        </w:rPr>
        <w:t>Technologie mis à disposition</w:t>
      </w:r>
    </w:p>
    <w:p w14:paraId="5CC2D211" w14:textId="77777777" w:rsidR="00E84149" w:rsidRDefault="00E84149" w:rsidP="008853F6">
      <w:pPr>
        <w:spacing w:after="200"/>
      </w:pPr>
    </w:p>
    <w:p w14:paraId="1006E3EC" w14:textId="77777777" w:rsidR="00E84149" w:rsidRDefault="00E84149" w:rsidP="008853F6">
      <w:pPr>
        <w:spacing w:after="200"/>
      </w:pPr>
    </w:p>
    <w:p w14:paraId="27BF7DE4" w14:textId="77777777" w:rsidR="00E84149" w:rsidRDefault="00E84149" w:rsidP="008853F6">
      <w:pPr>
        <w:spacing w:after="200"/>
      </w:pPr>
    </w:p>
    <w:p w14:paraId="4CBD1312" w14:textId="77777777" w:rsidR="00E84149" w:rsidRDefault="00E84149" w:rsidP="008853F6">
      <w:pPr>
        <w:spacing w:after="200"/>
      </w:pPr>
    </w:p>
    <w:p w14:paraId="4240AAB4" w14:textId="77777777" w:rsidR="00E84149" w:rsidRDefault="00E84149" w:rsidP="008853F6">
      <w:pPr>
        <w:spacing w:after="200"/>
      </w:pPr>
    </w:p>
    <w:p w14:paraId="7BD5F6B4" w14:textId="591D6545" w:rsidR="00E84149" w:rsidRDefault="00E84149" w:rsidP="008853F6">
      <w:pPr>
        <w:spacing w:after="200"/>
      </w:pPr>
    </w:p>
    <w:p w14:paraId="22833C3F" w14:textId="77777777" w:rsidR="00E84149" w:rsidRDefault="00E84149" w:rsidP="008853F6">
      <w:pPr>
        <w:spacing w:after="200"/>
      </w:pPr>
    </w:p>
    <w:p w14:paraId="7C160E7B" w14:textId="197AADE7" w:rsidR="00E84149" w:rsidRDefault="00E84149" w:rsidP="008853F6">
      <w:pPr>
        <w:spacing w:after="200"/>
      </w:pPr>
    </w:p>
    <w:p w14:paraId="44CECA15" w14:textId="48CE7622" w:rsidR="00E84149" w:rsidRDefault="00E84149" w:rsidP="008853F6">
      <w:pPr>
        <w:spacing w:after="200"/>
      </w:pPr>
    </w:p>
    <w:p w14:paraId="3489A9D2" w14:textId="77777777" w:rsidR="00E84149" w:rsidRDefault="00E84149" w:rsidP="008853F6">
      <w:pPr>
        <w:spacing w:after="200"/>
      </w:pPr>
    </w:p>
    <w:p w14:paraId="08577179" w14:textId="77777777" w:rsidR="00E84149" w:rsidRDefault="00E84149" w:rsidP="008853F6">
      <w:pPr>
        <w:spacing w:after="200"/>
      </w:pPr>
    </w:p>
    <w:p w14:paraId="73318BED" w14:textId="77777777" w:rsidR="00E84149" w:rsidRDefault="00E84149" w:rsidP="008853F6">
      <w:pPr>
        <w:spacing w:after="200"/>
      </w:pPr>
    </w:p>
    <w:p w14:paraId="65A26316" w14:textId="10DDA9D9" w:rsidR="00E84149" w:rsidRDefault="00E84149" w:rsidP="008853F6">
      <w:pPr>
        <w:spacing w:after="200"/>
      </w:pPr>
    </w:p>
    <w:p w14:paraId="641BB228" w14:textId="77777777" w:rsidR="00E84149" w:rsidRDefault="00E84149" w:rsidP="008853F6">
      <w:pPr>
        <w:spacing w:after="200"/>
      </w:pPr>
    </w:p>
    <w:p w14:paraId="1CC6A7A7" w14:textId="77777777" w:rsidR="00E84149" w:rsidRDefault="00E84149" w:rsidP="008853F6">
      <w:pPr>
        <w:spacing w:after="200"/>
      </w:pPr>
    </w:p>
    <w:p w14:paraId="6DDD54A2" w14:textId="77777777" w:rsidR="00E84149" w:rsidRDefault="00E84149" w:rsidP="008853F6">
      <w:pPr>
        <w:spacing w:after="200"/>
      </w:pPr>
    </w:p>
    <w:p w14:paraId="54EED56B" w14:textId="77777777" w:rsidR="00E84149" w:rsidRDefault="00E84149" w:rsidP="008853F6">
      <w:pPr>
        <w:spacing w:after="200"/>
      </w:pPr>
    </w:p>
    <w:p w14:paraId="2B77149C" w14:textId="77777777" w:rsidR="00E84149" w:rsidRDefault="00E84149" w:rsidP="008853F6">
      <w:pPr>
        <w:spacing w:after="200"/>
      </w:pPr>
    </w:p>
    <w:p w14:paraId="4D22A508" w14:textId="77777777" w:rsidR="00E84149" w:rsidRDefault="00E84149" w:rsidP="008853F6">
      <w:pPr>
        <w:spacing w:after="200"/>
      </w:pPr>
    </w:p>
    <w:p w14:paraId="42B489B5" w14:textId="77777777" w:rsidR="00E84149" w:rsidRDefault="00E84149" w:rsidP="008853F6">
      <w:pPr>
        <w:spacing w:after="200"/>
      </w:pPr>
    </w:p>
    <w:p w14:paraId="476F7FCC" w14:textId="77777777" w:rsidR="00E84149" w:rsidRDefault="00E84149" w:rsidP="008853F6">
      <w:pPr>
        <w:spacing w:after="200"/>
      </w:pPr>
    </w:p>
    <w:p w14:paraId="12A88327" w14:textId="77777777" w:rsidR="00E84149" w:rsidRDefault="00E84149" w:rsidP="008853F6">
      <w:pPr>
        <w:spacing w:after="200"/>
      </w:pPr>
    </w:p>
    <w:p w14:paraId="292D3BBD" w14:textId="262589FB" w:rsidR="004613EA" w:rsidRDefault="004613EA" w:rsidP="004613EA">
      <w:pPr>
        <w:spacing w:after="200"/>
      </w:pPr>
      <w:r>
        <w:rPr>
          <w:sz w:val="32"/>
          <w:szCs w:val="32"/>
        </w:rPr>
        <w:lastRenderedPageBreak/>
        <w:t>4</w:t>
      </w:r>
      <w:r>
        <w:rPr>
          <w:sz w:val="32"/>
          <w:szCs w:val="32"/>
        </w:rPr>
        <w:t>.</w:t>
      </w:r>
      <w:r w:rsidRPr="00BD7515">
        <w:rPr>
          <w:sz w:val="32"/>
          <w:szCs w:val="32"/>
        </w:rPr>
        <w:t xml:space="preserve"> </w:t>
      </w:r>
      <w:r>
        <w:rPr>
          <w:sz w:val="32"/>
          <w:szCs w:val="32"/>
        </w:rPr>
        <w:t>Méthodologie de développement</w:t>
      </w:r>
    </w:p>
    <w:p w14:paraId="7F1F3360" w14:textId="77777777" w:rsidR="00E84149" w:rsidRDefault="00E84149" w:rsidP="008853F6">
      <w:pPr>
        <w:spacing w:after="200"/>
      </w:pPr>
    </w:p>
    <w:p w14:paraId="68F1FD90" w14:textId="66BC8D88" w:rsidR="00E84149" w:rsidRDefault="004613EA" w:rsidP="004613EA">
      <w:pPr>
        <w:pStyle w:val="Titre3"/>
      </w:pPr>
      <w:r>
        <w:t xml:space="preserve">4.1 </w:t>
      </w:r>
      <w:r w:rsidRPr="004613EA">
        <w:rPr>
          <w:u w:val="single"/>
        </w:rPr>
        <w:t>Cycle en V</w:t>
      </w:r>
    </w:p>
    <w:p w14:paraId="29896DB7" w14:textId="77777777" w:rsidR="004613EA" w:rsidRDefault="004613EA" w:rsidP="008853F6">
      <w:pPr>
        <w:spacing w:after="200"/>
      </w:pPr>
    </w:p>
    <w:p w14:paraId="389BCBB0" w14:textId="6F4FDBCC" w:rsidR="00455C72" w:rsidRDefault="004613EA" w:rsidP="002D4A68">
      <w:pPr>
        <w:pStyle w:val="Titre3"/>
        <w:rPr>
          <w:u w:val="single"/>
        </w:rPr>
      </w:pPr>
      <w:bookmarkStart w:id="3" w:name="_Annexe_9"/>
      <w:bookmarkStart w:id="4" w:name="_Annexe_10"/>
      <w:bookmarkEnd w:id="3"/>
      <w:bookmarkEnd w:id="4"/>
      <w:r>
        <w:t xml:space="preserve">4.2 </w:t>
      </w:r>
      <w:r w:rsidRPr="002D4A68">
        <w:rPr>
          <w:u w:val="single"/>
        </w:rPr>
        <w:t>Model n</w:t>
      </w:r>
      <w:r w:rsidR="002D4A68" w:rsidRPr="002D4A68">
        <w:rPr>
          <w:u w:val="single"/>
        </w:rPr>
        <w:t>-tiers</w:t>
      </w:r>
    </w:p>
    <w:p w14:paraId="394E0373" w14:textId="77777777" w:rsidR="002D4A68" w:rsidRDefault="002D4A68" w:rsidP="002D4A68"/>
    <w:p w14:paraId="3DA7D217" w14:textId="77777777" w:rsidR="002D4A68" w:rsidRDefault="002D4A68" w:rsidP="002D4A68"/>
    <w:p w14:paraId="58B6D20E" w14:textId="77777777" w:rsidR="002D4A68" w:rsidRDefault="002D4A68" w:rsidP="002D4A68"/>
    <w:p w14:paraId="7A830F33" w14:textId="77777777" w:rsidR="002D4A68" w:rsidRDefault="002D4A68" w:rsidP="002D4A68"/>
    <w:p w14:paraId="25E8F375" w14:textId="77777777" w:rsidR="002D4A68" w:rsidRDefault="002D4A68" w:rsidP="002D4A68"/>
    <w:p w14:paraId="02EC52EE" w14:textId="77777777" w:rsidR="002D4A68" w:rsidRDefault="002D4A68" w:rsidP="002D4A68"/>
    <w:p w14:paraId="1CC666EE" w14:textId="77777777" w:rsidR="002D4A68" w:rsidRDefault="002D4A68" w:rsidP="002D4A68"/>
    <w:p w14:paraId="59814FDC" w14:textId="77777777" w:rsidR="002D4A68" w:rsidRDefault="002D4A68" w:rsidP="002D4A68"/>
    <w:p w14:paraId="79699616" w14:textId="77777777" w:rsidR="002D4A68" w:rsidRDefault="002D4A68" w:rsidP="002D4A68"/>
    <w:p w14:paraId="0AE74931" w14:textId="77777777" w:rsidR="002D4A68" w:rsidRDefault="002D4A68" w:rsidP="002D4A68"/>
    <w:p w14:paraId="356743F8" w14:textId="77777777" w:rsidR="002D4A68" w:rsidRDefault="002D4A68" w:rsidP="002D4A68"/>
    <w:p w14:paraId="114CA982" w14:textId="77777777" w:rsidR="002D4A68" w:rsidRDefault="002D4A68" w:rsidP="002D4A68"/>
    <w:p w14:paraId="00D05B82" w14:textId="77777777" w:rsidR="002D4A68" w:rsidRDefault="002D4A68" w:rsidP="002D4A68"/>
    <w:p w14:paraId="1778DF51" w14:textId="77777777" w:rsidR="002D4A68" w:rsidRDefault="002D4A68" w:rsidP="002D4A68"/>
    <w:p w14:paraId="32269AB0" w14:textId="77777777" w:rsidR="002D4A68" w:rsidRDefault="002D4A68" w:rsidP="002D4A68"/>
    <w:p w14:paraId="11EF76D0" w14:textId="77777777" w:rsidR="002D4A68" w:rsidRDefault="002D4A68" w:rsidP="002D4A68"/>
    <w:p w14:paraId="6599018C" w14:textId="77777777" w:rsidR="002D4A68" w:rsidRDefault="002D4A68" w:rsidP="002D4A68"/>
    <w:p w14:paraId="75CE3170" w14:textId="77777777" w:rsidR="002D4A68" w:rsidRDefault="002D4A68" w:rsidP="002D4A68"/>
    <w:p w14:paraId="2774AC94" w14:textId="77777777" w:rsidR="002D4A68" w:rsidRDefault="002D4A68" w:rsidP="002D4A68"/>
    <w:p w14:paraId="195F726E" w14:textId="77777777" w:rsidR="002D4A68" w:rsidRDefault="002D4A68" w:rsidP="002D4A68"/>
    <w:p w14:paraId="3B1CABBD" w14:textId="77777777" w:rsidR="002D4A68" w:rsidRDefault="002D4A68" w:rsidP="002D4A68"/>
    <w:p w14:paraId="3E474035" w14:textId="77777777" w:rsidR="002D4A68" w:rsidRDefault="002D4A68" w:rsidP="002D4A68"/>
    <w:p w14:paraId="4711337A" w14:textId="77777777" w:rsidR="002D4A68" w:rsidRDefault="002D4A68" w:rsidP="002D4A68"/>
    <w:p w14:paraId="22B2C341" w14:textId="77777777" w:rsidR="002D4A68" w:rsidRDefault="002D4A68" w:rsidP="002D4A68"/>
    <w:p w14:paraId="00E43744" w14:textId="77777777" w:rsidR="002D4A68" w:rsidRDefault="002D4A68" w:rsidP="002D4A68"/>
    <w:p w14:paraId="11F26EC8" w14:textId="77777777" w:rsidR="002D4A68" w:rsidRDefault="002D4A68" w:rsidP="002D4A68"/>
    <w:p w14:paraId="76690456" w14:textId="77777777" w:rsidR="002D4A68" w:rsidRDefault="002D4A68" w:rsidP="002D4A68"/>
    <w:p w14:paraId="45B9B818" w14:textId="77777777" w:rsidR="002D4A68" w:rsidRDefault="002D4A68" w:rsidP="002D4A68"/>
    <w:p w14:paraId="61CB262F" w14:textId="77777777" w:rsidR="002D4A68" w:rsidRDefault="002D4A68" w:rsidP="002D4A68"/>
    <w:p w14:paraId="799BF26C" w14:textId="1478343C" w:rsidR="002D4A68" w:rsidRDefault="002D4A68" w:rsidP="002D4A68">
      <w:pPr>
        <w:spacing w:after="200"/>
      </w:pPr>
      <w:r>
        <w:rPr>
          <w:sz w:val="32"/>
          <w:szCs w:val="32"/>
        </w:rPr>
        <w:lastRenderedPageBreak/>
        <w:t>5</w:t>
      </w:r>
      <w:r>
        <w:rPr>
          <w:sz w:val="32"/>
          <w:szCs w:val="32"/>
        </w:rPr>
        <w:t>.</w:t>
      </w:r>
      <w:r w:rsidRPr="00BD7515">
        <w:rPr>
          <w:sz w:val="32"/>
          <w:szCs w:val="32"/>
        </w:rPr>
        <w:t xml:space="preserve"> </w:t>
      </w:r>
      <w:r>
        <w:rPr>
          <w:sz w:val="32"/>
          <w:szCs w:val="32"/>
        </w:rPr>
        <w:t>Diagramme des cas d’utilisation</w:t>
      </w:r>
    </w:p>
    <w:p w14:paraId="05E9E8FD" w14:textId="77777777" w:rsidR="002D4A68" w:rsidRDefault="002D4A68" w:rsidP="002D4A68"/>
    <w:p w14:paraId="714EB794" w14:textId="77777777" w:rsidR="002D4A68" w:rsidRDefault="002D4A68" w:rsidP="002D4A68"/>
    <w:p w14:paraId="491AABAC" w14:textId="77777777" w:rsidR="002D4A68" w:rsidRDefault="002D4A68" w:rsidP="002D4A68"/>
    <w:p w14:paraId="608C13C0" w14:textId="77777777" w:rsidR="002D4A68" w:rsidRDefault="002D4A68" w:rsidP="002D4A68"/>
    <w:p w14:paraId="10842AFD" w14:textId="77777777" w:rsidR="002D4A68" w:rsidRDefault="002D4A68" w:rsidP="002D4A68"/>
    <w:p w14:paraId="638A887E" w14:textId="77777777" w:rsidR="002D4A68" w:rsidRDefault="002D4A68" w:rsidP="002D4A68"/>
    <w:p w14:paraId="1537A611" w14:textId="77777777" w:rsidR="002D4A68" w:rsidRDefault="002D4A68" w:rsidP="002D4A68"/>
    <w:p w14:paraId="4D9376F5" w14:textId="77777777" w:rsidR="002D4A68" w:rsidRDefault="002D4A68" w:rsidP="002D4A68"/>
    <w:p w14:paraId="28E1613A" w14:textId="77777777" w:rsidR="002D4A68" w:rsidRDefault="002D4A68" w:rsidP="002D4A68"/>
    <w:p w14:paraId="00870D87" w14:textId="77777777" w:rsidR="002D4A68" w:rsidRDefault="002D4A68" w:rsidP="002D4A68"/>
    <w:p w14:paraId="2BE2216C" w14:textId="77777777" w:rsidR="002D4A68" w:rsidRDefault="002D4A68" w:rsidP="002D4A68"/>
    <w:p w14:paraId="460C646A" w14:textId="77777777" w:rsidR="002D4A68" w:rsidRDefault="002D4A68" w:rsidP="002D4A68"/>
    <w:p w14:paraId="7C53FD3B" w14:textId="77777777" w:rsidR="002D4A68" w:rsidRDefault="002D4A68" w:rsidP="002D4A68"/>
    <w:p w14:paraId="114BEF50" w14:textId="77777777" w:rsidR="002D4A68" w:rsidRDefault="002D4A68" w:rsidP="002D4A68"/>
    <w:p w14:paraId="15EB8D09" w14:textId="77777777" w:rsidR="002D4A68" w:rsidRDefault="002D4A68" w:rsidP="002D4A68"/>
    <w:p w14:paraId="56C2CECA" w14:textId="77777777" w:rsidR="002D4A68" w:rsidRDefault="002D4A68" w:rsidP="002D4A68"/>
    <w:p w14:paraId="03497E8C" w14:textId="77777777" w:rsidR="002D4A68" w:rsidRDefault="002D4A68" w:rsidP="002D4A68"/>
    <w:p w14:paraId="4EA1BBE4" w14:textId="77777777" w:rsidR="002D4A68" w:rsidRDefault="002D4A68" w:rsidP="002D4A68"/>
    <w:p w14:paraId="1F33F4EA" w14:textId="77777777" w:rsidR="002D4A68" w:rsidRDefault="002D4A68" w:rsidP="002D4A68"/>
    <w:p w14:paraId="7DE6FC05" w14:textId="77777777" w:rsidR="002D4A68" w:rsidRDefault="002D4A68" w:rsidP="002D4A68"/>
    <w:p w14:paraId="5F41F594" w14:textId="77777777" w:rsidR="002D4A68" w:rsidRDefault="002D4A68" w:rsidP="002D4A68"/>
    <w:p w14:paraId="76579D04" w14:textId="77777777" w:rsidR="002D4A68" w:rsidRDefault="002D4A68" w:rsidP="002D4A68"/>
    <w:p w14:paraId="2CABB058" w14:textId="77777777" w:rsidR="002D4A68" w:rsidRDefault="002D4A68" w:rsidP="002D4A68"/>
    <w:p w14:paraId="725B86E6" w14:textId="77777777" w:rsidR="002D4A68" w:rsidRDefault="002D4A68" w:rsidP="002D4A68"/>
    <w:p w14:paraId="59A35A44" w14:textId="77777777" w:rsidR="002D4A68" w:rsidRDefault="002D4A68" w:rsidP="002D4A68"/>
    <w:p w14:paraId="7DA49E31" w14:textId="77777777" w:rsidR="002D4A68" w:rsidRDefault="002D4A68" w:rsidP="002D4A68"/>
    <w:p w14:paraId="074A3F68" w14:textId="77777777" w:rsidR="002D4A68" w:rsidRDefault="002D4A68" w:rsidP="002D4A68"/>
    <w:p w14:paraId="3369017C" w14:textId="77777777" w:rsidR="002D4A68" w:rsidRDefault="002D4A68" w:rsidP="002D4A68"/>
    <w:p w14:paraId="3F95D23C" w14:textId="77777777" w:rsidR="002D4A68" w:rsidRDefault="002D4A68" w:rsidP="002D4A68"/>
    <w:p w14:paraId="67931169" w14:textId="77777777" w:rsidR="002D4A68" w:rsidRDefault="002D4A68" w:rsidP="002D4A68"/>
    <w:p w14:paraId="49617C14" w14:textId="77777777" w:rsidR="002D4A68" w:rsidRDefault="002D4A68" w:rsidP="002D4A68"/>
    <w:p w14:paraId="64A34888" w14:textId="77777777" w:rsidR="002D4A68" w:rsidRDefault="002D4A68" w:rsidP="002D4A68"/>
    <w:p w14:paraId="2D8B3675" w14:textId="77777777" w:rsidR="002D4A68" w:rsidRDefault="002D4A68" w:rsidP="002D4A68"/>
    <w:p w14:paraId="4776E8B2" w14:textId="77777777" w:rsidR="002D4A68" w:rsidRDefault="002D4A68" w:rsidP="002D4A68"/>
    <w:p w14:paraId="7C7EED1A" w14:textId="712B24D2" w:rsidR="002D4A68" w:rsidRDefault="002D4A68" w:rsidP="002D4A68">
      <w:pPr>
        <w:spacing w:after="200"/>
      </w:pPr>
      <w:r>
        <w:rPr>
          <w:sz w:val="32"/>
          <w:szCs w:val="32"/>
        </w:rPr>
        <w:lastRenderedPageBreak/>
        <w:t>6</w:t>
      </w:r>
      <w:r>
        <w:rPr>
          <w:sz w:val="32"/>
          <w:szCs w:val="32"/>
        </w:rPr>
        <w:t>.</w:t>
      </w:r>
      <w:r w:rsidRPr="00BD7515">
        <w:rPr>
          <w:sz w:val="32"/>
          <w:szCs w:val="32"/>
        </w:rPr>
        <w:t xml:space="preserve"> </w:t>
      </w:r>
      <w:r>
        <w:rPr>
          <w:sz w:val="32"/>
          <w:szCs w:val="32"/>
        </w:rPr>
        <w:t>Méthodologie de développement</w:t>
      </w:r>
    </w:p>
    <w:p w14:paraId="567C6015" w14:textId="77777777" w:rsidR="002D4A68" w:rsidRDefault="002D4A68" w:rsidP="002D4A68"/>
    <w:p w14:paraId="23E0F714" w14:textId="77777777" w:rsidR="002D4A68" w:rsidRDefault="002D4A68" w:rsidP="002D4A68"/>
    <w:p w14:paraId="5125EE19" w14:textId="77777777" w:rsidR="002D4A68" w:rsidRDefault="002D4A68" w:rsidP="002D4A68"/>
    <w:p w14:paraId="308D222D" w14:textId="77777777" w:rsidR="002D4A68" w:rsidRDefault="002D4A68" w:rsidP="002D4A68"/>
    <w:p w14:paraId="04A9BB48" w14:textId="77777777" w:rsidR="002D4A68" w:rsidRDefault="002D4A68" w:rsidP="002D4A68"/>
    <w:p w14:paraId="6E7F9E26" w14:textId="77777777" w:rsidR="002D4A68" w:rsidRDefault="002D4A68" w:rsidP="002D4A68"/>
    <w:p w14:paraId="0FB2FDCB" w14:textId="77777777" w:rsidR="002D4A68" w:rsidRDefault="002D4A68" w:rsidP="002D4A68"/>
    <w:p w14:paraId="1AAB6FE4" w14:textId="77777777" w:rsidR="002D4A68" w:rsidRDefault="002D4A68" w:rsidP="002D4A68"/>
    <w:p w14:paraId="45C80AAB" w14:textId="77777777" w:rsidR="002D4A68" w:rsidRDefault="002D4A68" w:rsidP="002D4A68"/>
    <w:p w14:paraId="1C712B1A" w14:textId="77777777" w:rsidR="002D4A68" w:rsidRDefault="002D4A68" w:rsidP="002D4A68"/>
    <w:p w14:paraId="623252EC" w14:textId="77777777" w:rsidR="002D4A68" w:rsidRDefault="002D4A68" w:rsidP="002D4A68"/>
    <w:p w14:paraId="17101A33" w14:textId="77777777" w:rsidR="002D4A68" w:rsidRDefault="002D4A68" w:rsidP="002D4A68"/>
    <w:p w14:paraId="5CCA295A" w14:textId="77777777" w:rsidR="002D4A68" w:rsidRDefault="002D4A68" w:rsidP="002D4A68"/>
    <w:p w14:paraId="0F365FC8" w14:textId="77777777" w:rsidR="002D4A68" w:rsidRDefault="002D4A68" w:rsidP="002D4A68"/>
    <w:p w14:paraId="44BA6ADC" w14:textId="77777777" w:rsidR="002D4A68" w:rsidRDefault="002D4A68" w:rsidP="002D4A68"/>
    <w:p w14:paraId="773A3191" w14:textId="77777777" w:rsidR="002D4A68" w:rsidRDefault="002D4A68" w:rsidP="002D4A68"/>
    <w:p w14:paraId="3D23987E" w14:textId="77777777" w:rsidR="002D4A68" w:rsidRDefault="002D4A68" w:rsidP="002D4A68"/>
    <w:p w14:paraId="5B5B426C" w14:textId="77777777" w:rsidR="002D4A68" w:rsidRDefault="002D4A68" w:rsidP="002D4A68"/>
    <w:p w14:paraId="1DBA1169" w14:textId="77777777" w:rsidR="002D4A68" w:rsidRDefault="002D4A68" w:rsidP="002D4A68"/>
    <w:p w14:paraId="14D04C52" w14:textId="77777777" w:rsidR="002D4A68" w:rsidRDefault="002D4A68" w:rsidP="002D4A68"/>
    <w:p w14:paraId="7D496CE5" w14:textId="77777777" w:rsidR="002D4A68" w:rsidRDefault="002D4A68" w:rsidP="002D4A68"/>
    <w:p w14:paraId="2A5ABA81" w14:textId="77777777" w:rsidR="002D4A68" w:rsidRDefault="002D4A68" w:rsidP="002D4A68"/>
    <w:p w14:paraId="3CB3C829" w14:textId="77777777" w:rsidR="002D4A68" w:rsidRDefault="002D4A68" w:rsidP="002D4A68"/>
    <w:p w14:paraId="5F7F015D" w14:textId="77777777" w:rsidR="002D4A68" w:rsidRDefault="002D4A68" w:rsidP="002D4A68"/>
    <w:p w14:paraId="6C330DE6" w14:textId="77777777" w:rsidR="002D4A68" w:rsidRDefault="002D4A68" w:rsidP="002D4A68"/>
    <w:p w14:paraId="599BCF74" w14:textId="77777777" w:rsidR="002D4A68" w:rsidRDefault="002D4A68" w:rsidP="002D4A68"/>
    <w:p w14:paraId="483A8C49" w14:textId="77777777" w:rsidR="002D4A68" w:rsidRDefault="002D4A68" w:rsidP="002D4A68"/>
    <w:p w14:paraId="5BA20507" w14:textId="77777777" w:rsidR="002D4A68" w:rsidRDefault="002D4A68" w:rsidP="002D4A68"/>
    <w:p w14:paraId="4B4CAF99" w14:textId="77777777" w:rsidR="002D4A68" w:rsidRDefault="002D4A68" w:rsidP="002D4A68"/>
    <w:p w14:paraId="16B51463" w14:textId="77777777" w:rsidR="002D4A68" w:rsidRDefault="002D4A68" w:rsidP="002D4A68"/>
    <w:p w14:paraId="7E0E4F8F" w14:textId="77777777" w:rsidR="002D4A68" w:rsidRDefault="002D4A68" w:rsidP="002D4A68"/>
    <w:p w14:paraId="0D49A8FD" w14:textId="77777777" w:rsidR="002D4A68" w:rsidRDefault="002D4A68" w:rsidP="002D4A68"/>
    <w:p w14:paraId="2705C003" w14:textId="77777777" w:rsidR="002D4A68" w:rsidRDefault="002D4A68" w:rsidP="002D4A68"/>
    <w:p w14:paraId="0574F2FB" w14:textId="77777777" w:rsidR="002D4A68" w:rsidRDefault="002D4A68" w:rsidP="002D4A68"/>
    <w:p w14:paraId="0657D630" w14:textId="011AEECF" w:rsidR="002D4A68" w:rsidRDefault="002D4A68" w:rsidP="002D4A68">
      <w:pPr>
        <w:spacing w:after="200"/>
      </w:pPr>
      <w:r>
        <w:rPr>
          <w:sz w:val="32"/>
          <w:szCs w:val="32"/>
        </w:rPr>
        <w:lastRenderedPageBreak/>
        <w:t>7</w:t>
      </w:r>
      <w:r>
        <w:rPr>
          <w:sz w:val="32"/>
          <w:szCs w:val="32"/>
        </w:rPr>
        <w:t>.</w:t>
      </w:r>
      <w:r w:rsidRPr="00BD7515">
        <w:rPr>
          <w:sz w:val="32"/>
          <w:szCs w:val="32"/>
        </w:rPr>
        <w:t xml:space="preserve"> </w:t>
      </w:r>
      <w:r>
        <w:rPr>
          <w:sz w:val="32"/>
          <w:szCs w:val="32"/>
        </w:rPr>
        <w:t>Scénarios</w:t>
      </w:r>
    </w:p>
    <w:p w14:paraId="2102DFFE" w14:textId="4A1627A2" w:rsidR="002D4A68" w:rsidRDefault="002D4A68" w:rsidP="002D4A68">
      <w:pPr>
        <w:pStyle w:val="Titre3"/>
        <w:rPr>
          <w:u w:val="single"/>
        </w:rPr>
      </w:pPr>
      <w:r>
        <w:t xml:space="preserve">7.1 </w:t>
      </w:r>
      <w:r w:rsidRPr="002D4A68">
        <w:rPr>
          <w:u w:val="single"/>
        </w:rPr>
        <w:t>Gestion de la base de données</w:t>
      </w:r>
    </w:p>
    <w:p w14:paraId="6BB8D6FF" w14:textId="77777777" w:rsidR="002D4A68" w:rsidRDefault="002D4A68" w:rsidP="002D4A68"/>
    <w:p w14:paraId="4952F01D" w14:textId="77777777" w:rsidR="002D4A68" w:rsidRDefault="002D4A68" w:rsidP="002D4A68"/>
    <w:p w14:paraId="5CAFDC0D" w14:textId="77777777" w:rsidR="002D4A68" w:rsidRDefault="002D4A68" w:rsidP="002D4A68"/>
    <w:p w14:paraId="64E4F478" w14:textId="77777777" w:rsidR="002D4A68" w:rsidRDefault="002D4A68" w:rsidP="002D4A68"/>
    <w:p w14:paraId="57BEE780" w14:textId="77777777" w:rsidR="002D4A68" w:rsidRDefault="002D4A68" w:rsidP="002D4A68"/>
    <w:p w14:paraId="664F7748" w14:textId="77777777" w:rsidR="002D4A68" w:rsidRDefault="002D4A68" w:rsidP="002D4A68"/>
    <w:p w14:paraId="42289589" w14:textId="77777777" w:rsidR="002D4A68" w:rsidRDefault="002D4A68" w:rsidP="002D4A68"/>
    <w:p w14:paraId="7C8E5797" w14:textId="77777777" w:rsidR="002D4A68" w:rsidRDefault="002D4A68" w:rsidP="002D4A68"/>
    <w:p w14:paraId="0DCF6729" w14:textId="77777777" w:rsidR="002D4A68" w:rsidRDefault="002D4A68" w:rsidP="002D4A68"/>
    <w:p w14:paraId="0CCF6639" w14:textId="77777777" w:rsidR="002D4A68" w:rsidRDefault="002D4A68" w:rsidP="002D4A68"/>
    <w:p w14:paraId="5F4442D5" w14:textId="77777777" w:rsidR="002D4A68" w:rsidRDefault="002D4A68" w:rsidP="002D4A68"/>
    <w:p w14:paraId="110500B5" w14:textId="77777777" w:rsidR="002D4A68" w:rsidRDefault="002D4A68" w:rsidP="002D4A68"/>
    <w:p w14:paraId="6E9B9DD0" w14:textId="77777777" w:rsidR="002D4A68" w:rsidRDefault="002D4A68" w:rsidP="002D4A68"/>
    <w:p w14:paraId="63173E55" w14:textId="77777777" w:rsidR="002D4A68" w:rsidRDefault="002D4A68" w:rsidP="002D4A68"/>
    <w:p w14:paraId="7ADF8C6E" w14:textId="77777777" w:rsidR="002D4A68" w:rsidRDefault="002D4A68" w:rsidP="002D4A68"/>
    <w:p w14:paraId="4D2BF3C4" w14:textId="77777777" w:rsidR="002D4A68" w:rsidRDefault="002D4A68" w:rsidP="002D4A68"/>
    <w:p w14:paraId="14E6761E" w14:textId="77777777" w:rsidR="002D4A68" w:rsidRDefault="002D4A68" w:rsidP="002D4A68"/>
    <w:p w14:paraId="19DC1640" w14:textId="77777777" w:rsidR="002D4A68" w:rsidRDefault="002D4A68" w:rsidP="002D4A68"/>
    <w:p w14:paraId="7856B610" w14:textId="77777777" w:rsidR="002D4A68" w:rsidRDefault="002D4A68" w:rsidP="002D4A68"/>
    <w:p w14:paraId="01E92E77" w14:textId="77777777" w:rsidR="002D4A68" w:rsidRDefault="002D4A68" w:rsidP="002D4A68"/>
    <w:p w14:paraId="759761A4" w14:textId="77777777" w:rsidR="002D4A68" w:rsidRDefault="002D4A68" w:rsidP="002D4A68"/>
    <w:p w14:paraId="0188957E" w14:textId="77777777" w:rsidR="002D4A68" w:rsidRDefault="002D4A68" w:rsidP="002D4A68"/>
    <w:p w14:paraId="5B6CE11A" w14:textId="77777777" w:rsidR="002D4A68" w:rsidRDefault="002D4A68" w:rsidP="002D4A68"/>
    <w:p w14:paraId="78C16FED" w14:textId="77777777" w:rsidR="002D4A68" w:rsidRDefault="002D4A68" w:rsidP="002D4A68"/>
    <w:p w14:paraId="1E49008D" w14:textId="77777777" w:rsidR="002D4A68" w:rsidRDefault="002D4A68" w:rsidP="002D4A68"/>
    <w:p w14:paraId="2A263296" w14:textId="77777777" w:rsidR="002D4A68" w:rsidRDefault="002D4A68" w:rsidP="002D4A68"/>
    <w:p w14:paraId="4C20ADA4" w14:textId="77777777" w:rsidR="002D4A68" w:rsidRDefault="002D4A68" w:rsidP="002D4A68"/>
    <w:p w14:paraId="7D4753EC" w14:textId="77777777" w:rsidR="002D4A68" w:rsidRDefault="002D4A68" w:rsidP="002D4A68"/>
    <w:p w14:paraId="18A1A1ED" w14:textId="77777777" w:rsidR="002D4A68" w:rsidRDefault="002D4A68" w:rsidP="002D4A68"/>
    <w:p w14:paraId="6CF7242F" w14:textId="77777777" w:rsidR="002D4A68" w:rsidRDefault="002D4A68" w:rsidP="002D4A68"/>
    <w:p w14:paraId="4A085F78" w14:textId="77777777" w:rsidR="002D4A68" w:rsidRDefault="002D4A68" w:rsidP="002D4A68"/>
    <w:p w14:paraId="38E68906" w14:textId="77777777" w:rsidR="002D4A68" w:rsidRPr="002D4A68" w:rsidRDefault="002D4A68" w:rsidP="002D4A68"/>
    <w:p w14:paraId="10D2C423" w14:textId="77777777" w:rsidR="002D4A68" w:rsidRPr="002D4A68" w:rsidRDefault="002D4A68" w:rsidP="002D4A68"/>
    <w:p w14:paraId="1A798CA1" w14:textId="5569BBC6" w:rsidR="002D4A68" w:rsidRDefault="002D4A68" w:rsidP="002D4A68">
      <w:pPr>
        <w:pStyle w:val="Titre3"/>
        <w:rPr>
          <w:u w:val="single"/>
        </w:rPr>
      </w:pPr>
      <w:r>
        <w:lastRenderedPageBreak/>
        <w:t xml:space="preserve">7.2 </w:t>
      </w:r>
      <w:r w:rsidRPr="002D4A68">
        <w:rPr>
          <w:u w:val="single"/>
        </w:rPr>
        <w:t>Accès au site web</w:t>
      </w:r>
    </w:p>
    <w:p w14:paraId="28168791" w14:textId="77777777" w:rsidR="002D4A68" w:rsidRPr="002D4A68" w:rsidRDefault="002D4A68" w:rsidP="002D4A68"/>
    <w:p w14:paraId="6C8A6574" w14:textId="650680DB" w:rsidR="002D4A68" w:rsidRPr="002D4A68" w:rsidRDefault="002D4A68" w:rsidP="002D4A68">
      <w:pPr>
        <w:pStyle w:val="Titre3"/>
      </w:pPr>
      <w:r>
        <w:t xml:space="preserve">7.3 </w:t>
      </w:r>
      <w:r w:rsidRPr="002D4A68">
        <w:rPr>
          <w:u w:val="single"/>
        </w:rPr>
        <w:t>Consulter la courbe de charge</w:t>
      </w:r>
    </w:p>
    <w:sectPr w:rsidR="002D4A68" w:rsidRPr="002D4A68" w:rsidSect="00AB02A7">
      <w:headerReference w:type="default" r:id="rId16"/>
      <w:footerReference w:type="default" r:id="rId1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6F371" w14:textId="77777777" w:rsidR="00C70763" w:rsidRDefault="00C70763">
      <w:r>
        <w:separator/>
      </w:r>
    </w:p>
    <w:p w14:paraId="26363368" w14:textId="77777777" w:rsidR="00C70763" w:rsidRDefault="00C70763"/>
  </w:endnote>
  <w:endnote w:type="continuationSeparator" w:id="0">
    <w:p w14:paraId="3D814AEF" w14:textId="77777777" w:rsidR="00C70763" w:rsidRDefault="00C70763">
      <w:r>
        <w:continuationSeparator/>
      </w:r>
    </w:p>
    <w:p w14:paraId="2424950F" w14:textId="77777777" w:rsidR="00C70763" w:rsidRDefault="00C707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197EF544"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693EEFF"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28A34" w14:textId="77777777" w:rsidR="00C70763" w:rsidRDefault="00C70763">
      <w:r>
        <w:separator/>
      </w:r>
    </w:p>
    <w:p w14:paraId="3FBCB0DA" w14:textId="77777777" w:rsidR="00C70763" w:rsidRDefault="00C70763"/>
  </w:footnote>
  <w:footnote w:type="continuationSeparator" w:id="0">
    <w:p w14:paraId="63F8DC9F" w14:textId="77777777" w:rsidR="00C70763" w:rsidRDefault="00C70763">
      <w:r>
        <w:continuationSeparator/>
      </w:r>
    </w:p>
    <w:p w14:paraId="5D34BA0B" w14:textId="77777777" w:rsidR="00C70763" w:rsidRDefault="00C707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63B0A73" w14:textId="77777777" w:rsidTr="00FC159A">
      <w:trPr>
        <w:trHeight w:val="1276"/>
      </w:trPr>
      <w:tc>
        <w:tcPr>
          <w:tcW w:w="10035" w:type="dxa"/>
          <w:tcBorders>
            <w:top w:val="nil"/>
            <w:left w:val="nil"/>
            <w:bottom w:val="single" w:sz="36" w:space="0" w:color="34ABA2" w:themeColor="accent3"/>
            <w:right w:val="nil"/>
          </w:tcBorders>
        </w:tcPr>
        <w:p w14:paraId="222D7DAD" w14:textId="77777777" w:rsidR="00D077E9" w:rsidRDefault="00D077E9">
          <w:pPr>
            <w:pStyle w:val="En-tte"/>
          </w:pPr>
        </w:p>
      </w:tc>
    </w:tr>
  </w:tbl>
  <w:p w14:paraId="620CA4E2"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CE3"/>
    <w:multiLevelType w:val="multilevel"/>
    <w:tmpl w:val="3306D1D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286F54"/>
    <w:multiLevelType w:val="hybridMultilevel"/>
    <w:tmpl w:val="EB688968"/>
    <w:lvl w:ilvl="0" w:tplc="202490A8">
      <w:start w:val="1"/>
      <w:numFmt w:val="bullet"/>
      <w:lvlText w:val="-"/>
      <w:lvlJc w:val="left"/>
      <w:pPr>
        <w:ind w:left="1800" w:hanging="360"/>
      </w:pPr>
      <w:rPr>
        <w:rFonts w:ascii="Calibri" w:eastAsiaTheme="minorEastAsia"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AD37420"/>
    <w:multiLevelType w:val="hybridMultilevel"/>
    <w:tmpl w:val="AE8841E6"/>
    <w:lvl w:ilvl="0" w:tplc="9A1E16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56185"/>
    <w:multiLevelType w:val="multilevel"/>
    <w:tmpl w:val="3306D1D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56291C"/>
    <w:multiLevelType w:val="hybridMultilevel"/>
    <w:tmpl w:val="F54C0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A56A40"/>
    <w:multiLevelType w:val="multilevel"/>
    <w:tmpl w:val="A850A5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35E2C36"/>
    <w:multiLevelType w:val="hybridMultilevel"/>
    <w:tmpl w:val="2DBC1466"/>
    <w:lvl w:ilvl="0" w:tplc="B4EC6F10">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3777261"/>
    <w:multiLevelType w:val="hybridMultilevel"/>
    <w:tmpl w:val="22129672"/>
    <w:lvl w:ilvl="0" w:tplc="4FCE12C2">
      <w:start w:val="2"/>
      <w:numFmt w:val="bullet"/>
      <w:lvlText w:val="-"/>
      <w:lvlJc w:val="left"/>
      <w:pPr>
        <w:ind w:left="3960" w:hanging="360"/>
      </w:pPr>
      <w:rPr>
        <w:rFonts w:ascii="Calibri" w:eastAsiaTheme="minorEastAsia" w:hAnsi="Calibri" w:cs="Calibri" w:hint="default"/>
        <w:color w:val="0F0D29" w:themeColor="text1"/>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8" w15:restartNumberingAfterBreak="0">
    <w:nsid w:val="141B1737"/>
    <w:multiLevelType w:val="multilevel"/>
    <w:tmpl w:val="3306D1D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C407134"/>
    <w:multiLevelType w:val="hybridMultilevel"/>
    <w:tmpl w:val="F54C04F0"/>
    <w:lvl w:ilvl="0" w:tplc="3A2C1C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74283D"/>
    <w:multiLevelType w:val="hybridMultilevel"/>
    <w:tmpl w:val="C9A2FA9E"/>
    <w:lvl w:ilvl="0" w:tplc="9F145866">
      <w:start w:val="3"/>
      <w:numFmt w:val="decimal"/>
      <w:lvlText w:val="%1-"/>
      <w:lvlJc w:val="left"/>
      <w:pPr>
        <w:ind w:left="870" w:hanging="360"/>
      </w:pPr>
      <w:rPr>
        <w:rFonts w:hint="default"/>
      </w:r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11" w15:restartNumberingAfterBreak="0">
    <w:nsid w:val="2B580B39"/>
    <w:multiLevelType w:val="hybridMultilevel"/>
    <w:tmpl w:val="1444FCFA"/>
    <w:lvl w:ilvl="0" w:tplc="D2AA7F24">
      <w:start w:val="32"/>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5B81774"/>
    <w:multiLevelType w:val="multilevel"/>
    <w:tmpl w:val="3306D1D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851386C"/>
    <w:multiLevelType w:val="hybridMultilevel"/>
    <w:tmpl w:val="C9A2FA9E"/>
    <w:lvl w:ilvl="0" w:tplc="FFFFFFFF">
      <w:start w:val="3"/>
      <w:numFmt w:val="decimal"/>
      <w:lvlText w:val="%1-"/>
      <w:lvlJc w:val="left"/>
      <w:pPr>
        <w:ind w:left="870" w:hanging="360"/>
      </w:pPr>
      <w:rPr>
        <w:rFonts w:hint="default"/>
      </w:rPr>
    </w:lvl>
    <w:lvl w:ilvl="1" w:tplc="FFFFFFFF" w:tentative="1">
      <w:start w:val="1"/>
      <w:numFmt w:val="lowerLetter"/>
      <w:lvlText w:val="%2."/>
      <w:lvlJc w:val="left"/>
      <w:pPr>
        <w:ind w:left="1590" w:hanging="360"/>
      </w:pPr>
    </w:lvl>
    <w:lvl w:ilvl="2" w:tplc="FFFFFFFF" w:tentative="1">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4" w15:restartNumberingAfterBreak="0">
    <w:nsid w:val="446178B3"/>
    <w:multiLevelType w:val="hybridMultilevel"/>
    <w:tmpl w:val="213422F4"/>
    <w:lvl w:ilvl="0" w:tplc="67D262A8">
      <w:start w:val="1"/>
      <w:numFmt w:val="decimal"/>
      <w:lvlText w:val="%1-"/>
      <w:lvlJc w:val="left"/>
      <w:pPr>
        <w:ind w:left="870" w:hanging="360"/>
      </w:pPr>
      <w:rPr>
        <w:rFonts w:hint="default"/>
        <w:u w:val="none"/>
      </w:rPr>
    </w:lvl>
    <w:lvl w:ilvl="1" w:tplc="040C0019" w:tentative="1">
      <w:start w:val="1"/>
      <w:numFmt w:val="lowerLetter"/>
      <w:lvlText w:val="%2."/>
      <w:lvlJc w:val="left"/>
      <w:pPr>
        <w:ind w:left="1590" w:hanging="360"/>
      </w:pPr>
    </w:lvl>
    <w:lvl w:ilvl="2" w:tplc="040C001B" w:tentative="1">
      <w:start w:val="1"/>
      <w:numFmt w:val="lowerRoman"/>
      <w:lvlText w:val="%3."/>
      <w:lvlJc w:val="right"/>
      <w:pPr>
        <w:ind w:left="2310" w:hanging="180"/>
      </w:pPr>
    </w:lvl>
    <w:lvl w:ilvl="3" w:tplc="040C000F" w:tentative="1">
      <w:start w:val="1"/>
      <w:numFmt w:val="decimal"/>
      <w:lvlText w:val="%4."/>
      <w:lvlJc w:val="left"/>
      <w:pPr>
        <w:ind w:left="3030" w:hanging="360"/>
      </w:pPr>
    </w:lvl>
    <w:lvl w:ilvl="4" w:tplc="040C0019" w:tentative="1">
      <w:start w:val="1"/>
      <w:numFmt w:val="lowerLetter"/>
      <w:lvlText w:val="%5."/>
      <w:lvlJc w:val="left"/>
      <w:pPr>
        <w:ind w:left="3750" w:hanging="360"/>
      </w:pPr>
    </w:lvl>
    <w:lvl w:ilvl="5" w:tplc="040C001B" w:tentative="1">
      <w:start w:val="1"/>
      <w:numFmt w:val="lowerRoman"/>
      <w:lvlText w:val="%6."/>
      <w:lvlJc w:val="right"/>
      <w:pPr>
        <w:ind w:left="4470" w:hanging="180"/>
      </w:pPr>
    </w:lvl>
    <w:lvl w:ilvl="6" w:tplc="040C000F" w:tentative="1">
      <w:start w:val="1"/>
      <w:numFmt w:val="decimal"/>
      <w:lvlText w:val="%7."/>
      <w:lvlJc w:val="left"/>
      <w:pPr>
        <w:ind w:left="5190" w:hanging="360"/>
      </w:pPr>
    </w:lvl>
    <w:lvl w:ilvl="7" w:tplc="040C0019" w:tentative="1">
      <w:start w:val="1"/>
      <w:numFmt w:val="lowerLetter"/>
      <w:lvlText w:val="%8."/>
      <w:lvlJc w:val="left"/>
      <w:pPr>
        <w:ind w:left="5910" w:hanging="360"/>
      </w:pPr>
    </w:lvl>
    <w:lvl w:ilvl="8" w:tplc="040C001B" w:tentative="1">
      <w:start w:val="1"/>
      <w:numFmt w:val="lowerRoman"/>
      <w:lvlText w:val="%9."/>
      <w:lvlJc w:val="right"/>
      <w:pPr>
        <w:ind w:left="6630" w:hanging="180"/>
      </w:pPr>
    </w:lvl>
  </w:abstractNum>
  <w:abstractNum w:abstractNumId="15" w15:restartNumberingAfterBreak="0">
    <w:nsid w:val="458C5D90"/>
    <w:multiLevelType w:val="hybridMultilevel"/>
    <w:tmpl w:val="AD981B72"/>
    <w:lvl w:ilvl="0" w:tplc="767E572C">
      <w:start w:val="1"/>
      <w:numFmt w:val="upperRoman"/>
      <w:lvlText w:val="%1."/>
      <w:lvlJc w:val="left"/>
      <w:pPr>
        <w:ind w:left="2880" w:hanging="720"/>
      </w:pPr>
      <w:rPr>
        <w:rFonts w:hint="default"/>
        <w:b/>
        <w:sz w:val="52"/>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6" w15:restartNumberingAfterBreak="0">
    <w:nsid w:val="47873F2F"/>
    <w:multiLevelType w:val="hybridMultilevel"/>
    <w:tmpl w:val="213422F4"/>
    <w:lvl w:ilvl="0" w:tplc="FFFFFFFF">
      <w:start w:val="1"/>
      <w:numFmt w:val="decimal"/>
      <w:lvlText w:val="%1-"/>
      <w:lvlJc w:val="left"/>
      <w:pPr>
        <w:ind w:left="870" w:hanging="360"/>
      </w:pPr>
      <w:rPr>
        <w:rFonts w:hint="default"/>
        <w:u w:val="none"/>
      </w:rPr>
    </w:lvl>
    <w:lvl w:ilvl="1" w:tplc="FFFFFFFF" w:tentative="1">
      <w:start w:val="1"/>
      <w:numFmt w:val="lowerLetter"/>
      <w:lvlText w:val="%2."/>
      <w:lvlJc w:val="left"/>
      <w:pPr>
        <w:ind w:left="1590" w:hanging="360"/>
      </w:pPr>
    </w:lvl>
    <w:lvl w:ilvl="2" w:tplc="FFFFFFFF" w:tentative="1">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7" w15:restartNumberingAfterBreak="0">
    <w:nsid w:val="5C6960B0"/>
    <w:multiLevelType w:val="hybridMultilevel"/>
    <w:tmpl w:val="86005070"/>
    <w:lvl w:ilvl="0" w:tplc="1D9648F0">
      <w:start w:val="3"/>
      <w:numFmt w:val="bullet"/>
      <w:lvlText w:val="-"/>
      <w:lvlJc w:val="left"/>
      <w:pPr>
        <w:ind w:left="720" w:hanging="360"/>
      </w:pPr>
      <w:rPr>
        <w:rFonts w:ascii="Calibri" w:eastAsiaTheme="minorEastAsia"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776C3D"/>
    <w:multiLevelType w:val="multilevel"/>
    <w:tmpl w:val="7E1EB2F0"/>
    <w:lvl w:ilvl="0">
      <w:start w:val="1"/>
      <w:numFmt w:val="decimal"/>
      <w:lvlText w:val="%1."/>
      <w:lvlJc w:val="left"/>
      <w:pPr>
        <w:ind w:left="495" w:hanging="495"/>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19" w15:restartNumberingAfterBreak="0">
    <w:nsid w:val="7C8C69BC"/>
    <w:multiLevelType w:val="hybridMultilevel"/>
    <w:tmpl w:val="0D04C482"/>
    <w:lvl w:ilvl="0" w:tplc="2DA8DEDA">
      <w:start w:val="1"/>
      <w:numFmt w:val="decimal"/>
      <w:lvlText w:val="%1-"/>
      <w:lvlJc w:val="left"/>
      <w:pPr>
        <w:ind w:left="1230" w:hanging="360"/>
      </w:pPr>
      <w:rPr>
        <w:rFonts w:hint="default"/>
        <w:u w:val="none"/>
      </w:rPr>
    </w:lvl>
    <w:lvl w:ilvl="1" w:tplc="040C0019" w:tentative="1">
      <w:start w:val="1"/>
      <w:numFmt w:val="lowerLetter"/>
      <w:lvlText w:val="%2."/>
      <w:lvlJc w:val="left"/>
      <w:pPr>
        <w:ind w:left="1950" w:hanging="360"/>
      </w:pPr>
    </w:lvl>
    <w:lvl w:ilvl="2" w:tplc="040C001B" w:tentative="1">
      <w:start w:val="1"/>
      <w:numFmt w:val="lowerRoman"/>
      <w:lvlText w:val="%3."/>
      <w:lvlJc w:val="right"/>
      <w:pPr>
        <w:ind w:left="2670" w:hanging="180"/>
      </w:pPr>
    </w:lvl>
    <w:lvl w:ilvl="3" w:tplc="040C000F" w:tentative="1">
      <w:start w:val="1"/>
      <w:numFmt w:val="decimal"/>
      <w:lvlText w:val="%4."/>
      <w:lvlJc w:val="left"/>
      <w:pPr>
        <w:ind w:left="3390" w:hanging="360"/>
      </w:pPr>
    </w:lvl>
    <w:lvl w:ilvl="4" w:tplc="040C0019" w:tentative="1">
      <w:start w:val="1"/>
      <w:numFmt w:val="lowerLetter"/>
      <w:lvlText w:val="%5."/>
      <w:lvlJc w:val="left"/>
      <w:pPr>
        <w:ind w:left="4110" w:hanging="360"/>
      </w:pPr>
    </w:lvl>
    <w:lvl w:ilvl="5" w:tplc="040C001B" w:tentative="1">
      <w:start w:val="1"/>
      <w:numFmt w:val="lowerRoman"/>
      <w:lvlText w:val="%6."/>
      <w:lvlJc w:val="right"/>
      <w:pPr>
        <w:ind w:left="4830" w:hanging="180"/>
      </w:pPr>
    </w:lvl>
    <w:lvl w:ilvl="6" w:tplc="040C000F" w:tentative="1">
      <w:start w:val="1"/>
      <w:numFmt w:val="decimal"/>
      <w:lvlText w:val="%7."/>
      <w:lvlJc w:val="left"/>
      <w:pPr>
        <w:ind w:left="5550" w:hanging="360"/>
      </w:pPr>
    </w:lvl>
    <w:lvl w:ilvl="7" w:tplc="040C0019" w:tentative="1">
      <w:start w:val="1"/>
      <w:numFmt w:val="lowerLetter"/>
      <w:lvlText w:val="%8."/>
      <w:lvlJc w:val="left"/>
      <w:pPr>
        <w:ind w:left="6270" w:hanging="360"/>
      </w:pPr>
    </w:lvl>
    <w:lvl w:ilvl="8" w:tplc="040C001B" w:tentative="1">
      <w:start w:val="1"/>
      <w:numFmt w:val="lowerRoman"/>
      <w:lvlText w:val="%9."/>
      <w:lvlJc w:val="right"/>
      <w:pPr>
        <w:ind w:left="6990" w:hanging="180"/>
      </w:pPr>
    </w:lvl>
  </w:abstractNum>
  <w:abstractNum w:abstractNumId="20" w15:restartNumberingAfterBreak="0">
    <w:nsid w:val="7D173AE0"/>
    <w:multiLevelType w:val="multilevel"/>
    <w:tmpl w:val="A850A5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614486911">
    <w:abstractNumId w:val="14"/>
  </w:num>
  <w:num w:numId="2" w16cid:durableId="634795255">
    <w:abstractNumId w:val="16"/>
  </w:num>
  <w:num w:numId="3" w16cid:durableId="1385063515">
    <w:abstractNumId w:val="10"/>
  </w:num>
  <w:num w:numId="4" w16cid:durableId="1475945758">
    <w:abstractNumId w:val="13"/>
  </w:num>
  <w:num w:numId="5" w16cid:durableId="976715427">
    <w:abstractNumId w:val="19"/>
  </w:num>
  <w:num w:numId="6" w16cid:durableId="247617199">
    <w:abstractNumId w:val="2"/>
  </w:num>
  <w:num w:numId="7" w16cid:durableId="329140694">
    <w:abstractNumId w:val="18"/>
  </w:num>
  <w:num w:numId="8" w16cid:durableId="380836126">
    <w:abstractNumId w:val="6"/>
  </w:num>
  <w:num w:numId="9" w16cid:durableId="1534729407">
    <w:abstractNumId w:val="17"/>
  </w:num>
  <w:num w:numId="10" w16cid:durableId="881284152">
    <w:abstractNumId w:val="15"/>
  </w:num>
  <w:num w:numId="11" w16cid:durableId="1421175398">
    <w:abstractNumId w:val="9"/>
  </w:num>
  <w:num w:numId="12" w16cid:durableId="1283998375">
    <w:abstractNumId w:val="4"/>
  </w:num>
  <w:num w:numId="13" w16cid:durableId="825824376">
    <w:abstractNumId w:val="11"/>
  </w:num>
  <w:num w:numId="14" w16cid:durableId="890578758">
    <w:abstractNumId w:val="12"/>
  </w:num>
  <w:num w:numId="15" w16cid:durableId="169413822">
    <w:abstractNumId w:val="0"/>
  </w:num>
  <w:num w:numId="16" w16cid:durableId="247278174">
    <w:abstractNumId w:val="1"/>
  </w:num>
  <w:num w:numId="17" w16cid:durableId="1990090276">
    <w:abstractNumId w:val="3"/>
  </w:num>
  <w:num w:numId="18" w16cid:durableId="1567570209">
    <w:abstractNumId w:val="8"/>
  </w:num>
  <w:num w:numId="19" w16cid:durableId="1128468633">
    <w:abstractNumId w:val="20"/>
  </w:num>
  <w:num w:numId="20" w16cid:durableId="41562516">
    <w:abstractNumId w:val="7"/>
  </w:num>
  <w:num w:numId="21" w16cid:durableId="1778135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48"/>
    <w:rsid w:val="00003823"/>
    <w:rsid w:val="00004B7A"/>
    <w:rsid w:val="000172BB"/>
    <w:rsid w:val="000221E7"/>
    <w:rsid w:val="0002482E"/>
    <w:rsid w:val="000260C8"/>
    <w:rsid w:val="00027A0B"/>
    <w:rsid w:val="0003100D"/>
    <w:rsid w:val="00032F3A"/>
    <w:rsid w:val="0003349C"/>
    <w:rsid w:val="0004321C"/>
    <w:rsid w:val="000442FA"/>
    <w:rsid w:val="00045B4D"/>
    <w:rsid w:val="00050324"/>
    <w:rsid w:val="00050882"/>
    <w:rsid w:val="0005752C"/>
    <w:rsid w:val="00061A58"/>
    <w:rsid w:val="00061AC7"/>
    <w:rsid w:val="00061CA9"/>
    <w:rsid w:val="00061F55"/>
    <w:rsid w:val="00062D93"/>
    <w:rsid w:val="00065F6F"/>
    <w:rsid w:val="00077A0D"/>
    <w:rsid w:val="00086841"/>
    <w:rsid w:val="00090654"/>
    <w:rsid w:val="0009096B"/>
    <w:rsid w:val="00091A04"/>
    <w:rsid w:val="0009382B"/>
    <w:rsid w:val="00096A2A"/>
    <w:rsid w:val="000A0150"/>
    <w:rsid w:val="000A4C3C"/>
    <w:rsid w:val="000B05C0"/>
    <w:rsid w:val="000D4C2E"/>
    <w:rsid w:val="000D75E5"/>
    <w:rsid w:val="000E63C9"/>
    <w:rsid w:val="000E79D5"/>
    <w:rsid w:val="000E7B18"/>
    <w:rsid w:val="000F76BC"/>
    <w:rsid w:val="00120A7E"/>
    <w:rsid w:val="00125D78"/>
    <w:rsid w:val="00130E9D"/>
    <w:rsid w:val="00131F1D"/>
    <w:rsid w:val="00132088"/>
    <w:rsid w:val="001333B6"/>
    <w:rsid w:val="0013558B"/>
    <w:rsid w:val="0013745A"/>
    <w:rsid w:val="00140290"/>
    <w:rsid w:val="001437A9"/>
    <w:rsid w:val="001464FA"/>
    <w:rsid w:val="00147575"/>
    <w:rsid w:val="00150A6D"/>
    <w:rsid w:val="00151C6C"/>
    <w:rsid w:val="00154C3A"/>
    <w:rsid w:val="00156E69"/>
    <w:rsid w:val="0016099B"/>
    <w:rsid w:val="00161BD2"/>
    <w:rsid w:val="00164D99"/>
    <w:rsid w:val="00165E51"/>
    <w:rsid w:val="00184061"/>
    <w:rsid w:val="0018513C"/>
    <w:rsid w:val="00185B35"/>
    <w:rsid w:val="001860CA"/>
    <w:rsid w:val="00186A8C"/>
    <w:rsid w:val="00192C87"/>
    <w:rsid w:val="00193732"/>
    <w:rsid w:val="00194730"/>
    <w:rsid w:val="001A076D"/>
    <w:rsid w:val="001A28D3"/>
    <w:rsid w:val="001A29C0"/>
    <w:rsid w:val="001B41B5"/>
    <w:rsid w:val="001C4C42"/>
    <w:rsid w:val="001E0922"/>
    <w:rsid w:val="001F2BC8"/>
    <w:rsid w:val="001F3964"/>
    <w:rsid w:val="001F5F6B"/>
    <w:rsid w:val="0020480E"/>
    <w:rsid w:val="00207156"/>
    <w:rsid w:val="00214867"/>
    <w:rsid w:val="00216C52"/>
    <w:rsid w:val="00217733"/>
    <w:rsid w:val="00222258"/>
    <w:rsid w:val="00222AA8"/>
    <w:rsid w:val="00222D7D"/>
    <w:rsid w:val="00222F11"/>
    <w:rsid w:val="00235603"/>
    <w:rsid w:val="00243EBC"/>
    <w:rsid w:val="00246A35"/>
    <w:rsid w:val="00246C1C"/>
    <w:rsid w:val="00263441"/>
    <w:rsid w:val="00265104"/>
    <w:rsid w:val="00266627"/>
    <w:rsid w:val="002669CB"/>
    <w:rsid w:val="0027003C"/>
    <w:rsid w:val="00270C80"/>
    <w:rsid w:val="002719E7"/>
    <w:rsid w:val="00273D93"/>
    <w:rsid w:val="00282C5A"/>
    <w:rsid w:val="00284348"/>
    <w:rsid w:val="00284841"/>
    <w:rsid w:val="00284B15"/>
    <w:rsid w:val="0028780D"/>
    <w:rsid w:val="00294BDB"/>
    <w:rsid w:val="002A3456"/>
    <w:rsid w:val="002A5D34"/>
    <w:rsid w:val="002B0A11"/>
    <w:rsid w:val="002B468A"/>
    <w:rsid w:val="002C0C75"/>
    <w:rsid w:val="002C4ACE"/>
    <w:rsid w:val="002D16C3"/>
    <w:rsid w:val="002D1890"/>
    <w:rsid w:val="002D4A68"/>
    <w:rsid w:val="002D4C2E"/>
    <w:rsid w:val="002E4389"/>
    <w:rsid w:val="002E57AA"/>
    <w:rsid w:val="002E5C22"/>
    <w:rsid w:val="002F51F5"/>
    <w:rsid w:val="00304603"/>
    <w:rsid w:val="00304B39"/>
    <w:rsid w:val="003100FA"/>
    <w:rsid w:val="00312137"/>
    <w:rsid w:val="00313715"/>
    <w:rsid w:val="00314CC6"/>
    <w:rsid w:val="00321AE5"/>
    <w:rsid w:val="00321FEA"/>
    <w:rsid w:val="00323958"/>
    <w:rsid w:val="00330359"/>
    <w:rsid w:val="003310AD"/>
    <w:rsid w:val="00332E61"/>
    <w:rsid w:val="0033762F"/>
    <w:rsid w:val="00360494"/>
    <w:rsid w:val="003617AC"/>
    <w:rsid w:val="00366C7E"/>
    <w:rsid w:val="00377E8D"/>
    <w:rsid w:val="003821F3"/>
    <w:rsid w:val="003822D3"/>
    <w:rsid w:val="00384B46"/>
    <w:rsid w:val="00384EA3"/>
    <w:rsid w:val="00393B2A"/>
    <w:rsid w:val="00394B33"/>
    <w:rsid w:val="00397B39"/>
    <w:rsid w:val="003A175A"/>
    <w:rsid w:val="003A271E"/>
    <w:rsid w:val="003A38DA"/>
    <w:rsid w:val="003A390F"/>
    <w:rsid w:val="003A39A1"/>
    <w:rsid w:val="003B5450"/>
    <w:rsid w:val="003B6990"/>
    <w:rsid w:val="003C2191"/>
    <w:rsid w:val="003D1479"/>
    <w:rsid w:val="003D2E48"/>
    <w:rsid w:val="003D31D1"/>
    <w:rsid w:val="003D3863"/>
    <w:rsid w:val="003D489A"/>
    <w:rsid w:val="003D5A33"/>
    <w:rsid w:val="003D613A"/>
    <w:rsid w:val="003E0B5B"/>
    <w:rsid w:val="003E3169"/>
    <w:rsid w:val="003E37B1"/>
    <w:rsid w:val="003F190B"/>
    <w:rsid w:val="003F192C"/>
    <w:rsid w:val="003F6018"/>
    <w:rsid w:val="003F6BF2"/>
    <w:rsid w:val="004002DC"/>
    <w:rsid w:val="0040199F"/>
    <w:rsid w:val="00403345"/>
    <w:rsid w:val="00407488"/>
    <w:rsid w:val="00407505"/>
    <w:rsid w:val="004110DE"/>
    <w:rsid w:val="00414A36"/>
    <w:rsid w:val="0041526E"/>
    <w:rsid w:val="00426EFF"/>
    <w:rsid w:val="004276C8"/>
    <w:rsid w:val="0044085A"/>
    <w:rsid w:val="00447F71"/>
    <w:rsid w:val="00455C72"/>
    <w:rsid w:val="00456844"/>
    <w:rsid w:val="004601E1"/>
    <w:rsid w:val="004613EA"/>
    <w:rsid w:val="0046731A"/>
    <w:rsid w:val="00467D5C"/>
    <w:rsid w:val="00470E1A"/>
    <w:rsid w:val="00473DD7"/>
    <w:rsid w:val="00475759"/>
    <w:rsid w:val="00492088"/>
    <w:rsid w:val="004972BD"/>
    <w:rsid w:val="004A2EA3"/>
    <w:rsid w:val="004A522C"/>
    <w:rsid w:val="004A6E65"/>
    <w:rsid w:val="004B21A5"/>
    <w:rsid w:val="004B71C8"/>
    <w:rsid w:val="004C1BDD"/>
    <w:rsid w:val="004C2298"/>
    <w:rsid w:val="004C26A1"/>
    <w:rsid w:val="004C5ED5"/>
    <w:rsid w:val="004D2A48"/>
    <w:rsid w:val="004F329F"/>
    <w:rsid w:val="005037F0"/>
    <w:rsid w:val="0050406B"/>
    <w:rsid w:val="00513F53"/>
    <w:rsid w:val="0051466D"/>
    <w:rsid w:val="0051557E"/>
    <w:rsid w:val="00516A86"/>
    <w:rsid w:val="005212BA"/>
    <w:rsid w:val="0052229E"/>
    <w:rsid w:val="00524019"/>
    <w:rsid w:val="00525EDC"/>
    <w:rsid w:val="005275F6"/>
    <w:rsid w:val="00532541"/>
    <w:rsid w:val="00533D72"/>
    <w:rsid w:val="005430A6"/>
    <w:rsid w:val="00546A33"/>
    <w:rsid w:val="005517F0"/>
    <w:rsid w:val="00561CE5"/>
    <w:rsid w:val="00564ABC"/>
    <w:rsid w:val="00570371"/>
    <w:rsid w:val="0057061E"/>
    <w:rsid w:val="00571B09"/>
    <w:rsid w:val="00572102"/>
    <w:rsid w:val="005820EB"/>
    <w:rsid w:val="005B051B"/>
    <w:rsid w:val="005C18DA"/>
    <w:rsid w:val="005C328C"/>
    <w:rsid w:val="005D066C"/>
    <w:rsid w:val="005D6491"/>
    <w:rsid w:val="005D7328"/>
    <w:rsid w:val="005E1433"/>
    <w:rsid w:val="005F1BB0"/>
    <w:rsid w:val="005F4B88"/>
    <w:rsid w:val="00603B8F"/>
    <w:rsid w:val="00615C09"/>
    <w:rsid w:val="00627472"/>
    <w:rsid w:val="00635807"/>
    <w:rsid w:val="00635D30"/>
    <w:rsid w:val="006362FF"/>
    <w:rsid w:val="00640168"/>
    <w:rsid w:val="00641F5B"/>
    <w:rsid w:val="00647B05"/>
    <w:rsid w:val="00656C4D"/>
    <w:rsid w:val="006618E9"/>
    <w:rsid w:val="006844A8"/>
    <w:rsid w:val="00687C2B"/>
    <w:rsid w:val="00687C64"/>
    <w:rsid w:val="006916D9"/>
    <w:rsid w:val="00694957"/>
    <w:rsid w:val="00696BE2"/>
    <w:rsid w:val="006A1F05"/>
    <w:rsid w:val="006A2A8C"/>
    <w:rsid w:val="006A3114"/>
    <w:rsid w:val="006A581B"/>
    <w:rsid w:val="006A7BB9"/>
    <w:rsid w:val="006C1D27"/>
    <w:rsid w:val="006C3220"/>
    <w:rsid w:val="006C5B8C"/>
    <w:rsid w:val="006C61E8"/>
    <w:rsid w:val="006D6164"/>
    <w:rsid w:val="006D7E7E"/>
    <w:rsid w:val="006E309D"/>
    <w:rsid w:val="006E4AF8"/>
    <w:rsid w:val="006E5716"/>
    <w:rsid w:val="006E742D"/>
    <w:rsid w:val="006F2A48"/>
    <w:rsid w:val="006F4BEE"/>
    <w:rsid w:val="007004F7"/>
    <w:rsid w:val="00701F00"/>
    <w:rsid w:val="00705F0C"/>
    <w:rsid w:val="00710A1F"/>
    <w:rsid w:val="0071313D"/>
    <w:rsid w:val="007137D6"/>
    <w:rsid w:val="0071584C"/>
    <w:rsid w:val="00717E29"/>
    <w:rsid w:val="00721A84"/>
    <w:rsid w:val="00722221"/>
    <w:rsid w:val="00725A25"/>
    <w:rsid w:val="007302B3"/>
    <w:rsid w:val="00730733"/>
    <w:rsid w:val="00730E3A"/>
    <w:rsid w:val="00731A5A"/>
    <w:rsid w:val="00732F6D"/>
    <w:rsid w:val="00736AAF"/>
    <w:rsid w:val="00753C14"/>
    <w:rsid w:val="00756E04"/>
    <w:rsid w:val="00760806"/>
    <w:rsid w:val="007625AA"/>
    <w:rsid w:val="00765B2A"/>
    <w:rsid w:val="007752DF"/>
    <w:rsid w:val="00776864"/>
    <w:rsid w:val="00783A34"/>
    <w:rsid w:val="007850AC"/>
    <w:rsid w:val="00790BB1"/>
    <w:rsid w:val="007950D6"/>
    <w:rsid w:val="007A3997"/>
    <w:rsid w:val="007B2023"/>
    <w:rsid w:val="007C462A"/>
    <w:rsid w:val="007C6B52"/>
    <w:rsid w:val="007D02C9"/>
    <w:rsid w:val="007D134D"/>
    <w:rsid w:val="007D16C5"/>
    <w:rsid w:val="007D1FDD"/>
    <w:rsid w:val="00803103"/>
    <w:rsid w:val="008045BB"/>
    <w:rsid w:val="00811FE8"/>
    <w:rsid w:val="00813981"/>
    <w:rsid w:val="00816BC2"/>
    <w:rsid w:val="008315CE"/>
    <w:rsid w:val="008332C8"/>
    <w:rsid w:val="008352F4"/>
    <w:rsid w:val="00837487"/>
    <w:rsid w:val="008432D3"/>
    <w:rsid w:val="008439CD"/>
    <w:rsid w:val="00845E39"/>
    <w:rsid w:val="00847B26"/>
    <w:rsid w:val="008558A8"/>
    <w:rsid w:val="0086258A"/>
    <w:rsid w:val="00862FE4"/>
    <w:rsid w:val="0086389A"/>
    <w:rsid w:val="0087215A"/>
    <w:rsid w:val="0087428A"/>
    <w:rsid w:val="0087605E"/>
    <w:rsid w:val="00884EFB"/>
    <w:rsid w:val="008853F6"/>
    <w:rsid w:val="0088685E"/>
    <w:rsid w:val="008A2129"/>
    <w:rsid w:val="008A3F15"/>
    <w:rsid w:val="008A4F4D"/>
    <w:rsid w:val="008B154A"/>
    <w:rsid w:val="008B1FEE"/>
    <w:rsid w:val="008B21F9"/>
    <w:rsid w:val="008B3D63"/>
    <w:rsid w:val="008C24D0"/>
    <w:rsid w:val="008C311D"/>
    <w:rsid w:val="008C4D6C"/>
    <w:rsid w:val="008E3E91"/>
    <w:rsid w:val="008E53BA"/>
    <w:rsid w:val="008E7A0C"/>
    <w:rsid w:val="008F23FD"/>
    <w:rsid w:val="008F2D83"/>
    <w:rsid w:val="008F4A63"/>
    <w:rsid w:val="00903C32"/>
    <w:rsid w:val="00907139"/>
    <w:rsid w:val="0091275B"/>
    <w:rsid w:val="00916B16"/>
    <w:rsid w:val="009173B9"/>
    <w:rsid w:val="00922FF9"/>
    <w:rsid w:val="009329C5"/>
    <w:rsid w:val="0093335D"/>
    <w:rsid w:val="0093613E"/>
    <w:rsid w:val="00940379"/>
    <w:rsid w:val="00941ADB"/>
    <w:rsid w:val="00943026"/>
    <w:rsid w:val="009558F7"/>
    <w:rsid w:val="00966B81"/>
    <w:rsid w:val="009708DC"/>
    <w:rsid w:val="00980082"/>
    <w:rsid w:val="00987227"/>
    <w:rsid w:val="009B1F30"/>
    <w:rsid w:val="009B33FA"/>
    <w:rsid w:val="009B3658"/>
    <w:rsid w:val="009B677F"/>
    <w:rsid w:val="009C43B3"/>
    <w:rsid w:val="009C7720"/>
    <w:rsid w:val="009D4B24"/>
    <w:rsid w:val="009E0E52"/>
    <w:rsid w:val="009E32CE"/>
    <w:rsid w:val="009E4718"/>
    <w:rsid w:val="009F7D65"/>
    <w:rsid w:val="00A058D7"/>
    <w:rsid w:val="00A05F1B"/>
    <w:rsid w:val="00A13103"/>
    <w:rsid w:val="00A23AFA"/>
    <w:rsid w:val="00A27B8E"/>
    <w:rsid w:val="00A31B3E"/>
    <w:rsid w:val="00A31BFC"/>
    <w:rsid w:val="00A44D74"/>
    <w:rsid w:val="00A5006E"/>
    <w:rsid w:val="00A50706"/>
    <w:rsid w:val="00A50E8C"/>
    <w:rsid w:val="00A52A8D"/>
    <w:rsid w:val="00A532F3"/>
    <w:rsid w:val="00A5751E"/>
    <w:rsid w:val="00A6160A"/>
    <w:rsid w:val="00A61747"/>
    <w:rsid w:val="00A62A79"/>
    <w:rsid w:val="00A62A94"/>
    <w:rsid w:val="00A66D66"/>
    <w:rsid w:val="00A76464"/>
    <w:rsid w:val="00A80475"/>
    <w:rsid w:val="00A8489E"/>
    <w:rsid w:val="00A852C1"/>
    <w:rsid w:val="00A931DE"/>
    <w:rsid w:val="00A9629D"/>
    <w:rsid w:val="00A979A2"/>
    <w:rsid w:val="00AA2680"/>
    <w:rsid w:val="00AA4A7D"/>
    <w:rsid w:val="00AB02A7"/>
    <w:rsid w:val="00AC29F3"/>
    <w:rsid w:val="00AC2B92"/>
    <w:rsid w:val="00AD104C"/>
    <w:rsid w:val="00AD3D50"/>
    <w:rsid w:val="00AE3973"/>
    <w:rsid w:val="00AF410C"/>
    <w:rsid w:val="00AF51E6"/>
    <w:rsid w:val="00B0021B"/>
    <w:rsid w:val="00B0066E"/>
    <w:rsid w:val="00B00D02"/>
    <w:rsid w:val="00B011B0"/>
    <w:rsid w:val="00B04469"/>
    <w:rsid w:val="00B11DA8"/>
    <w:rsid w:val="00B22906"/>
    <w:rsid w:val="00B231E5"/>
    <w:rsid w:val="00B237EA"/>
    <w:rsid w:val="00B255D6"/>
    <w:rsid w:val="00B32564"/>
    <w:rsid w:val="00B34BE1"/>
    <w:rsid w:val="00B512FC"/>
    <w:rsid w:val="00B546E5"/>
    <w:rsid w:val="00B56F45"/>
    <w:rsid w:val="00B64464"/>
    <w:rsid w:val="00B64EA2"/>
    <w:rsid w:val="00B66CC1"/>
    <w:rsid w:val="00B7116A"/>
    <w:rsid w:val="00B7480F"/>
    <w:rsid w:val="00B75709"/>
    <w:rsid w:val="00B76647"/>
    <w:rsid w:val="00B844F6"/>
    <w:rsid w:val="00B87BCA"/>
    <w:rsid w:val="00BA2632"/>
    <w:rsid w:val="00BA2F08"/>
    <w:rsid w:val="00BB1727"/>
    <w:rsid w:val="00BB6DED"/>
    <w:rsid w:val="00BC17D0"/>
    <w:rsid w:val="00BC33A3"/>
    <w:rsid w:val="00BC372E"/>
    <w:rsid w:val="00BD1A63"/>
    <w:rsid w:val="00BD50CB"/>
    <w:rsid w:val="00BD7515"/>
    <w:rsid w:val="00BE1F82"/>
    <w:rsid w:val="00C02166"/>
    <w:rsid w:val="00C02B87"/>
    <w:rsid w:val="00C03217"/>
    <w:rsid w:val="00C04D59"/>
    <w:rsid w:val="00C071D3"/>
    <w:rsid w:val="00C136C2"/>
    <w:rsid w:val="00C149B6"/>
    <w:rsid w:val="00C206A6"/>
    <w:rsid w:val="00C27567"/>
    <w:rsid w:val="00C27C5F"/>
    <w:rsid w:val="00C345E4"/>
    <w:rsid w:val="00C348C7"/>
    <w:rsid w:val="00C36242"/>
    <w:rsid w:val="00C37494"/>
    <w:rsid w:val="00C4086D"/>
    <w:rsid w:val="00C50A66"/>
    <w:rsid w:val="00C51DAD"/>
    <w:rsid w:val="00C6745F"/>
    <w:rsid w:val="00C7059D"/>
    <w:rsid w:val="00C70763"/>
    <w:rsid w:val="00C816AB"/>
    <w:rsid w:val="00C84362"/>
    <w:rsid w:val="00C87664"/>
    <w:rsid w:val="00C929E7"/>
    <w:rsid w:val="00C953BE"/>
    <w:rsid w:val="00CA1896"/>
    <w:rsid w:val="00CB4624"/>
    <w:rsid w:val="00CB5B28"/>
    <w:rsid w:val="00CC0062"/>
    <w:rsid w:val="00CC238D"/>
    <w:rsid w:val="00CC2E3F"/>
    <w:rsid w:val="00CC7C88"/>
    <w:rsid w:val="00CD026D"/>
    <w:rsid w:val="00CD04A1"/>
    <w:rsid w:val="00CD1521"/>
    <w:rsid w:val="00CD58E3"/>
    <w:rsid w:val="00CE076B"/>
    <w:rsid w:val="00CE46E4"/>
    <w:rsid w:val="00CE58DD"/>
    <w:rsid w:val="00CF368C"/>
    <w:rsid w:val="00CF5371"/>
    <w:rsid w:val="00CF7F33"/>
    <w:rsid w:val="00D0323A"/>
    <w:rsid w:val="00D04A18"/>
    <w:rsid w:val="00D0559F"/>
    <w:rsid w:val="00D06D40"/>
    <w:rsid w:val="00D077E9"/>
    <w:rsid w:val="00D17BE7"/>
    <w:rsid w:val="00D37837"/>
    <w:rsid w:val="00D42CB7"/>
    <w:rsid w:val="00D50A0A"/>
    <w:rsid w:val="00D5386A"/>
    <w:rsid w:val="00D5413D"/>
    <w:rsid w:val="00D570A9"/>
    <w:rsid w:val="00D6083E"/>
    <w:rsid w:val="00D6421F"/>
    <w:rsid w:val="00D64E24"/>
    <w:rsid w:val="00D70D02"/>
    <w:rsid w:val="00D74EA8"/>
    <w:rsid w:val="00D770C7"/>
    <w:rsid w:val="00D83E4B"/>
    <w:rsid w:val="00D8581A"/>
    <w:rsid w:val="00D86945"/>
    <w:rsid w:val="00D90029"/>
    <w:rsid w:val="00D90290"/>
    <w:rsid w:val="00D927DC"/>
    <w:rsid w:val="00D96CDD"/>
    <w:rsid w:val="00DA0F3B"/>
    <w:rsid w:val="00DA1EAE"/>
    <w:rsid w:val="00DC31E9"/>
    <w:rsid w:val="00DC5228"/>
    <w:rsid w:val="00DD152F"/>
    <w:rsid w:val="00DD519E"/>
    <w:rsid w:val="00DE213F"/>
    <w:rsid w:val="00DE2F52"/>
    <w:rsid w:val="00DE4AA5"/>
    <w:rsid w:val="00DF027C"/>
    <w:rsid w:val="00DF0CDD"/>
    <w:rsid w:val="00DF0FD2"/>
    <w:rsid w:val="00E00A32"/>
    <w:rsid w:val="00E01508"/>
    <w:rsid w:val="00E02C38"/>
    <w:rsid w:val="00E031AC"/>
    <w:rsid w:val="00E05FB5"/>
    <w:rsid w:val="00E16849"/>
    <w:rsid w:val="00E20588"/>
    <w:rsid w:val="00E22ACD"/>
    <w:rsid w:val="00E3101F"/>
    <w:rsid w:val="00E31FCD"/>
    <w:rsid w:val="00E41ED5"/>
    <w:rsid w:val="00E43EC5"/>
    <w:rsid w:val="00E44326"/>
    <w:rsid w:val="00E51870"/>
    <w:rsid w:val="00E547DC"/>
    <w:rsid w:val="00E54E60"/>
    <w:rsid w:val="00E55478"/>
    <w:rsid w:val="00E576DA"/>
    <w:rsid w:val="00E604BC"/>
    <w:rsid w:val="00E61982"/>
    <w:rsid w:val="00E61B9F"/>
    <w:rsid w:val="00E620B0"/>
    <w:rsid w:val="00E70C76"/>
    <w:rsid w:val="00E7301B"/>
    <w:rsid w:val="00E73806"/>
    <w:rsid w:val="00E76364"/>
    <w:rsid w:val="00E76C57"/>
    <w:rsid w:val="00E77CD1"/>
    <w:rsid w:val="00E80F87"/>
    <w:rsid w:val="00E81B40"/>
    <w:rsid w:val="00E84149"/>
    <w:rsid w:val="00E874F2"/>
    <w:rsid w:val="00E9022B"/>
    <w:rsid w:val="00E9386F"/>
    <w:rsid w:val="00E972B9"/>
    <w:rsid w:val="00EA3BC5"/>
    <w:rsid w:val="00EB2E47"/>
    <w:rsid w:val="00EB6D34"/>
    <w:rsid w:val="00EB71B6"/>
    <w:rsid w:val="00ED4C4B"/>
    <w:rsid w:val="00EE64D5"/>
    <w:rsid w:val="00EF555B"/>
    <w:rsid w:val="00F027BB"/>
    <w:rsid w:val="00F06C17"/>
    <w:rsid w:val="00F11351"/>
    <w:rsid w:val="00F11DCF"/>
    <w:rsid w:val="00F12C83"/>
    <w:rsid w:val="00F1365C"/>
    <w:rsid w:val="00F158AB"/>
    <w:rsid w:val="00F162EA"/>
    <w:rsid w:val="00F20E93"/>
    <w:rsid w:val="00F219AE"/>
    <w:rsid w:val="00F252E6"/>
    <w:rsid w:val="00F256D5"/>
    <w:rsid w:val="00F26013"/>
    <w:rsid w:val="00F340E9"/>
    <w:rsid w:val="00F356B3"/>
    <w:rsid w:val="00F376DB"/>
    <w:rsid w:val="00F42ACE"/>
    <w:rsid w:val="00F505FD"/>
    <w:rsid w:val="00F51661"/>
    <w:rsid w:val="00F52D27"/>
    <w:rsid w:val="00F5567B"/>
    <w:rsid w:val="00F56CBD"/>
    <w:rsid w:val="00F56E4C"/>
    <w:rsid w:val="00F6316C"/>
    <w:rsid w:val="00F641BF"/>
    <w:rsid w:val="00F66474"/>
    <w:rsid w:val="00F83527"/>
    <w:rsid w:val="00F87C08"/>
    <w:rsid w:val="00F9646E"/>
    <w:rsid w:val="00F9778D"/>
    <w:rsid w:val="00FA0682"/>
    <w:rsid w:val="00FA177E"/>
    <w:rsid w:val="00FA4BB4"/>
    <w:rsid w:val="00FB26E1"/>
    <w:rsid w:val="00FB71B8"/>
    <w:rsid w:val="00FC159A"/>
    <w:rsid w:val="00FC1996"/>
    <w:rsid w:val="00FD0987"/>
    <w:rsid w:val="00FD583F"/>
    <w:rsid w:val="00FD7488"/>
    <w:rsid w:val="00FD7775"/>
    <w:rsid w:val="00FE1081"/>
    <w:rsid w:val="00FE3E6A"/>
    <w:rsid w:val="00FE42AB"/>
    <w:rsid w:val="00FF16B4"/>
    <w:rsid w:val="00FF343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CEB84"/>
  <w15:docId w15:val="{D673E21B-8036-4C07-BF86-4CA473AB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125D7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lrzxr">
    <w:name w:val="lrzxr"/>
    <w:basedOn w:val="Policepardfaut"/>
    <w:rsid w:val="00FC159A"/>
  </w:style>
  <w:style w:type="paragraph" w:customStyle="1" w:styleId="paragraph">
    <w:name w:val="paragraph"/>
    <w:basedOn w:val="Normal"/>
    <w:rsid w:val="003100F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styleId="Paragraphedeliste">
    <w:name w:val="List Paragraph"/>
    <w:basedOn w:val="Normal"/>
    <w:uiPriority w:val="34"/>
    <w:unhideWhenUsed/>
    <w:qFormat/>
    <w:rsid w:val="00647B05"/>
    <w:pPr>
      <w:ind w:left="720"/>
      <w:contextualSpacing/>
    </w:pPr>
  </w:style>
  <w:style w:type="character" w:customStyle="1" w:styleId="s-rg">
    <w:name w:val="s-rg"/>
    <w:basedOn w:val="Policepardfaut"/>
    <w:rsid w:val="007004F7"/>
  </w:style>
  <w:style w:type="character" w:customStyle="1" w:styleId="s-bl">
    <w:name w:val="s-bl"/>
    <w:basedOn w:val="Policepardfaut"/>
    <w:rsid w:val="007D1FDD"/>
  </w:style>
  <w:style w:type="paragraph" w:styleId="NormalWeb">
    <w:name w:val="Normal (Web)"/>
    <w:basedOn w:val="Normal"/>
    <w:uiPriority w:val="99"/>
    <w:semiHidden/>
    <w:unhideWhenUsed/>
    <w:rsid w:val="00D96CDD"/>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synthesenumber">
    <w:name w:val="synthesenumber"/>
    <w:basedOn w:val="Policepardfaut"/>
    <w:rsid w:val="003F6018"/>
  </w:style>
  <w:style w:type="character" w:customStyle="1" w:styleId="hgkelc">
    <w:name w:val="hgkelc"/>
    <w:basedOn w:val="Policepardfaut"/>
    <w:rsid w:val="00426EFF"/>
  </w:style>
  <w:style w:type="character" w:styleId="Lienhypertexte">
    <w:name w:val="Hyperlink"/>
    <w:basedOn w:val="Policepardfaut"/>
    <w:uiPriority w:val="99"/>
    <w:unhideWhenUsed/>
    <w:rsid w:val="003D31D1"/>
    <w:rPr>
      <w:color w:val="0000FF"/>
      <w:u w:val="single"/>
    </w:rPr>
  </w:style>
  <w:style w:type="character" w:customStyle="1" w:styleId="a">
    <w:name w:val="a"/>
    <w:basedOn w:val="Policepardfaut"/>
    <w:rsid w:val="00447F71"/>
  </w:style>
  <w:style w:type="character" w:customStyle="1" w:styleId="l8">
    <w:name w:val="l8"/>
    <w:basedOn w:val="Policepardfaut"/>
    <w:rsid w:val="00447F71"/>
  </w:style>
  <w:style w:type="character" w:customStyle="1" w:styleId="l6">
    <w:name w:val="l6"/>
    <w:basedOn w:val="Policepardfaut"/>
    <w:rsid w:val="00447F71"/>
  </w:style>
  <w:style w:type="character" w:customStyle="1" w:styleId="newwordinitemsuggestion">
    <w:name w:val="newwordinitemsuggestion"/>
    <w:basedOn w:val="Policepardfaut"/>
    <w:rsid w:val="000E79D5"/>
  </w:style>
  <w:style w:type="paragraph" w:customStyle="1" w:styleId="Contenudecadre">
    <w:name w:val="Contenu de cadre"/>
    <w:basedOn w:val="Normal"/>
    <w:rsid w:val="00B011B0"/>
    <w:pPr>
      <w:spacing w:line="264" w:lineRule="auto"/>
    </w:pPr>
    <w:rPr>
      <w:b w:val="0"/>
      <w:color w:val="auto"/>
      <w:sz w:val="21"/>
      <w:szCs w:val="21"/>
      <w:lang w:eastAsia="fr-FR"/>
    </w:rPr>
  </w:style>
  <w:style w:type="character" w:styleId="Mentionnonrsolue">
    <w:name w:val="Unresolved Mention"/>
    <w:basedOn w:val="Policepardfaut"/>
    <w:uiPriority w:val="99"/>
    <w:semiHidden/>
    <w:unhideWhenUsed/>
    <w:rsid w:val="00165E51"/>
    <w:rPr>
      <w:color w:val="605E5C"/>
      <w:shd w:val="clear" w:color="auto" w:fill="E1DFDD"/>
    </w:rPr>
  </w:style>
  <w:style w:type="character" w:styleId="Lienhypertextesuivivisit">
    <w:name w:val="FollowedHyperlink"/>
    <w:basedOn w:val="Policepardfaut"/>
    <w:uiPriority w:val="99"/>
    <w:semiHidden/>
    <w:unhideWhenUsed/>
    <w:rsid w:val="00165E51"/>
    <w:rPr>
      <w:color w:val="3592CF" w:themeColor="followedHyperlink"/>
      <w:u w:val="single"/>
    </w:rPr>
  </w:style>
  <w:style w:type="paragraph" w:styleId="En-ttedetabledesmatires">
    <w:name w:val="TOC Heading"/>
    <w:basedOn w:val="Titre1"/>
    <w:next w:val="Normal"/>
    <w:uiPriority w:val="39"/>
    <w:unhideWhenUsed/>
    <w:qFormat/>
    <w:rsid w:val="00BA2632"/>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DF0CDD"/>
    <w:pPr>
      <w:spacing w:after="100"/>
    </w:pPr>
  </w:style>
  <w:style w:type="paragraph" w:styleId="TM2">
    <w:name w:val="toc 2"/>
    <w:basedOn w:val="Normal"/>
    <w:next w:val="Normal"/>
    <w:autoRedefine/>
    <w:uiPriority w:val="39"/>
    <w:unhideWhenUsed/>
    <w:rsid w:val="00DF0CDD"/>
    <w:pPr>
      <w:spacing w:after="100" w:line="259" w:lineRule="auto"/>
      <w:ind w:left="220"/>
    </w:pPr>
    <w:rPr>
      <w:rFonts w:cs="Times New Roman"/>
      <w:b w:val="0"/>
      <w:color w:val="auto"/>
      <w:sz w:val="22"/>
      <w:lang w:eastAsia="fr-FR"/>
    </w:rPr>
  </w:style>
  <w:style w:type="paragraph" w:styleId="TM3">
    <w:name w:val="toc 3"/>
    <w:basedOn w:val="Normal"/>
    <w:next w:val="Normal"/>
    <w:autoRedefine/>
    <w:uiPriority w:val="39"/>
    <w:unhideWhenUsed/>
    <w:rsid w:val="00DF0CDD"/>
    <w:pPr>
      <w:spacing w:after="100" w:line="259" w:lineRule="auto"/>
      <w:ind w:left="440"/>
    </w:pPr>
    <w:rPr>
      <w:rFonts w:cs="Times New Roman"/>
      <w:b w:val="0"/>
      <w:color w:val="auto"/>
      <w:sz w:val="22"/>
      <w:lang w:eastAsia="fr-FR"/>
    </w:rPr>
  </w:style>
  <w:style w:type="character" w:customStyle="1" w:styleId="Titre3Car">
    <w:name w:val="Titre 3 Car"/>
    <w:basedOn w:val="Policepardfaut"/>
    <w:link w:val="Titre3"/>
    <w:uiPriority w:val="5"/>
    <w:rsid w:val="00125D78"/>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34946">
      <w:bodyDiv w:val="1"/>
      <w:marLeft w:val="0"/>
      <w:marRight w:val="0"/>
      <w:marTop w:val="0"/>
      <w:marBottom w:val="0"/>
      <w:divBdr>
        <w:top w:val="none" w:sz="0" w:space="0" w:color="auto"/>
        <w:left w:val="none" w:sz="0" w:space="0" w:color="auto"/>
        <w:bottom w:val="none" w:sz="0" w:space="0" w:color="auto"/>
        <w:right w:val="none" w:sz="0" w:space="0" w:color="auto"/>
      </w:divBdr>
    </w:div>
    <w:div w:id="317734876">
      <w:bodyDiv w:val="1"/>
      <w:marLeft w:val="0"/>
      <w:marRight w:val="0"/>
      <w:marTop w:val="0"/>
      <w:marBottom w:val="0"/>
      <w:divBdr>
        <w:top w:val="none" w:sz="0" w:space="0" w:color="auto"/>
        <w:left w:val="none" w:sz="0" w:space="0" w:color="auto"/>
        <w:bottom w:val="none" w:sz="0" w:space="0" w:color="auto"/>
        <w:right w:val="none" w:sz="0" w:space="0" w:color="auto"/>
      </w:divBdr>
    </w:div>
    <w:div w:id="491989370">
      <w:bodyDiv w:val="1"/>
      <w:marLeft w:val="0"/>
      <w:marRight w:val="0"/>
      <w:marTop w:val="0"/>
      <w:marBottom w:val="0"/>
      <w:divBdr>
        <w:top w:val="none" w:sz="0" w:space="0" w:color="auto"/>
        <w:left w:val="none" w:sz="0" w:space="0" w:color="auto"/>
        <w:bottom w:val="none" w:sz="0" w:space="0" w:color="auto"/>
        <w:right w:val="none" w:sz="0" w:space="0" w:color="auto"/>
      </w:divBdr>
    </w:div>
    <w:div w:id="529418776">
      <w:bodyDiv w:val="1"/>
      <w:marLeft w:val="0"/>
      <w:marRight w:val="0"/>
      <w:marTop w:val="0"/>
      <w:marBottom w:val="0"/>
      <w:divBdr>
        <w:top w:val="none" w:sz="0" w:space="0" w:color="auto"/>
        <w:left w:val="none" w:sz="0" w:space="0" w:color="auto"/>
        <w:bottom w:val="none" w:sz="0" w:space="0" w:color="auto"/>
        <w:right w:val="none" w:sz="0" w:space="0" w:color="auto"/>
      </w:divBdr>
    </w:div>
    <w:div w:id="638069276">
      <w:bodyDiv w:val="1"/>
      <w:marLeft w:val="0"/>
      <w:marRight w:val="0"/>
      <w:marTop w:val="0"/>
      <w:marBottom w:val="0"/>
      <w:divBdr>
        <w:top w:val="none" w:sz="0" w:space="0" w:color="auto"/>
        <w:left w:val="none" w:sz="0" w:space="0" w:color="auto"/>
        <w:bottom w:val="none" w:sz="0" w:space="0" w:color="auto"/>
        <w:right w:val="none" w:sz="0" w:space="0" w:color="auto"/>
      </w:divBdr>
    </w:div>
    <w:div w:id="898320322">
      <w:bodyDiv w:val="1"/>
      <w:marLeft w:val="0"/>
      <w:marRight w:val="0"/>
      <w:marTop w:val="0"/>
      <w:marBottom w:val="0"/>
      <w:divBdr>
        <w:top w:val="none" w:sz="0" w:space="0" w:color="auto"/>
        <w:left w:val="none" w:sz="0" w:space="0" w:color="auto"/>
        <w:bottom w:val="none" w:sz="0" w:space="0" w:color="auto"/>
        <w:right w:val="none" w:sz="0" w:space="0" w:color="auto"/>
      </w:divBdr>
    </w:div>
    <w:div w:id="971130468">
      <w:bodyDiv w:val="1"/>
      <w:marLeft w:val="0"/>
      <w:marRight w:val="0"/>
      <w:marTop w:val="0"/>
      <w:marBottom w:val="0"/>
      <w:divBdr>
        <w:top w:val="none" w:sz="0" w:space="0" w:color="auto"/>
        <w:left w:val="none" w:sz="0" w:space="0" w:color="auto"/>
        <w:bottom w:val="none" w:sz="0" w:space="0" w:color="auto"/>
        <w:right w:val="none" w:sz="0" w:space="0" w:color="auto"/>
      </w:divBdr>
    </w:div>
    <w:div w:id="1220508054">
      <w:bodyDiv w:val="1"/>
      <w:marLeft w:val="0"/>
      <w:marRight w:val="0"/>
      <w:marTop w:val="0"/>
      <w:marBottom w:val="0"/>
      <w:divBdr>
        <w:top w:val="none" w:sz="0" w:space="0" w:color="auto"/>
        <w:left w:val="none" w:sz="0" w:space="0" w:color="auto"/>
        <w:bottom w:val="none" w:sz="0" w:space="0" w:color="auto"/>
        <w:right w:val="none" w:sz="0" w:space="0" w:color="auto"/>
      </w:divBdr>
    </w:div>
    <w:div w:id="1512841076">
      <w:bodyDiv w:val="1"/>
      <w:marLeft w:val="0"/>
      <w:marRight w:val="0"/>
      <w:marTop w:val="0"/>
      <w:marBottom w:val="0"/>
      <w:divBdr>
        <w:top w:val="none" w:sz="0" w:space="0" w:color="auto"/>
        <w:left w:val="none" w:sz="0" w:space="0" w:color="auto"/>
        <w:bottom w:val="none" w:sz="0" w:space="0" w:color="auto"/>
        <w:right w:val="none" w:sz="0" w:space="0" w:color="auto"/>
      </w:divBdr>
    </w:div>
    <w:div w:id="1570114747">
      <w:bodyDiv w:val="1"/>
      <w:marLeft w:val="0"/>
      <w:marRight w:val="0"/>
      <w:marTop w:val="0"/>
      <w:marBottom w:val="0"/>
      <w:divBdr>
        <w:top w:val="none" w:sz="0" w:space="0" w:color="auto"/>
        <w:left w:val="none" w:sz="0" w:space="0" w:color="auto"/>
        <w:bottom w:val="none" w:sz="0" w:space="0" w:color="auto"/>
        <w:right w:val="none" w:sz="0" w:space="0" w:color="auto"/>
      </w:divBdr>
    </w:div>
    <w:div w:id="1589195691">
      <w:bodyDiv w:val="1"/>
      <w:marLeft w:val="0"/>
      <w:marRight w:val="0"/>
      <w:marTop w:val="0"/>
      <w:marBottom w:val="0"/>
      <w:divBdr>
        <w:top w:val="none" w:sz="0" w:space="0" w:color="auto"/>
        <w:left w:val="none" w:sz="0" w:space="0" w:color="auto"/>
        <w:bottom w:val="none" w:sz="0" w:space="0" w:color="auto"/>
        <w:right w:val="none" w:sz="0" w:space="0" w:color="auto"/>
      </w:divBdr>
    </w:div>
    <w:div w:id="1847599090">
      <w:bodyDiv w:val="1"/>
      <w:marLeft w:val="0"/>
      <w:marRight w:val="0"/>
      <w:marTop w:val="0"/>
      <w:marBottom w:val="0"/>
      <w:divBdr>
        <w:top w:val="none" w:sz="0" w:space="0" w:color="auto"/>
        <w:left w:val="none" w:sz="0" w:space="0" w:color="auto"/>
        <w:bottom w:val="none" w:sz="0" w:space="0" w:color="auto"/>
        <w:right w:val="none" w:sz="0" w:space="0" w:color="auto"/>
      </w:divBdr>
    </w:div>
    <w:div w:id="187750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c6\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56E83C91E942089094264E559CC611"/>
        <w:category>
          <w:name w:val="Général"/>
          <w:gallery w:val="placeholder"/>
        </w:category>
        <w:types>
          <w:type w:val="bbPlcHdr"/>
        </w:types>
        <w:behaviors>
          <w:behavior w:val="content"/>
        </w:behaviors>
        <w:guid w:val="{79A3B1BE-564F-4D7B-8D2C-CA1E7350C30C}"/>
      </w:docPartPr>
      <w:docPartBody>
        <w:p w:rsidR="000F12AD" w:rsidRDefault="00C70CBD">
          <w:pPr>
            <w:pStyle w:val="2356E83C91E942089094264E559CC611"/>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mai 23</w:t>
          </w:r>
          <w:r w:rsidRPr="00D86945">
            <w:rPr>
              <w:rStyle w:val="Sous-titreCar"/>
              <w:b/>
              <w:lang w:bidi="fr-FR"/>
            </w:rPr>
            <w:fldChar w:fldCharType="end"/>
          </w:r>
        </w:p>
      </w:docPartBody>
    </w:docPart>
    <w:docPart>
      <w:docPartPr>
        <w:name w:val="A0C0A81C67A04850AD17A04958595AD1"/>
        <w:category>
          <w:name w:val="Général"/>
          <w:gallery w:val="placeholder"/>
        </w:category>
        <w:types>
          <w:type w:val="bbPlcHdr"/>
        </w:types>
        <w:behaviors>
          <w:behavior w:val="content"/>
        </w:behaviors>
        <w:guid w:val="{7CD3DFF4-2F26-45E3-86DE-4494F1C7A6BD}"/>
      </w:docPartPr>
      <w:docPartBody>
        <w:p w:rsidR="00FA7B5E" w:rsidRDefault="00196A9A" w:rsidP="00196A9A">
          <w:pPr>
            <w:pStyle w:val="A0C0A81C67A04850AD17A04958595AD1"/>
          </w:pPr>
          <w:r>
            <w:t>Tapez le titre du chapitre (niveau 1)</w:t>
          </w:r>
        </w:p>
      </w:docPartBody>
    </w:docPart>
    <w:docPart>
      <w:docPartPr>
        <w:name w:val="76179A903EA9436D93CAF787A90FBB59"/>
        <w:category>
          <w:name w:val="Général"/>
          <w:gallery w:val="placeholder"/>
        </w:category>
        <w:types>
          <w:type w:val="bbPlcHdr"/>
        </w:types>
        <w:behaviors>
          <w:behavior w:val="content"/>
        </w:behaviors>
        <w:guid w:val="{40A827B8-3712-4613-934C-D41FB63167A8}"/>
      </w:docPartPr>
      <w:docPartBody>
        <w:p w:rsidR="00FA7B5E" w:rsidRDefault="00196A9A" w:rsidP="00196A9A">
          <w:pPr>
            <w:pStyle w:val="76179A903EA9436D93CAF787A90FBB59"/>
          </w:pPr>
          <w:r>
            <w:t>Tapez le titre du chapitre (niveau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CBD"/>
    <w:rsid w:val="00047248"/>
    <w:rsid w:val="000C06EE"/>
    <w:rsid w:val="000F12AD"/>
    <w:rsid w:val="00120714"/>
    <w:rsid w:val="00196A9A"/>
    <w:rsid w:val="001D0CA9"/>
    <w:rsid w:val="002921C7"/>
    <w:rsid w:val="002A47DB"/>
    <w:rsid w:val="002E2BDD"/>
    <w:rsid w:val="00342F7A"/>
    <w:rsid w:val="00345A54"/>
    <w:rsid w:val="003A1035"/>
    <w:rsid w:val="00541CA7"/>
    <w:rsid w:val="00551419"/>
    <w:rsid w:val="005A2DBA"/>
    <w:rsid w:val="005B4EB5"/>
    <w:rsid w:val="005D4570"/>
    <w:rsid w:val="0062054C"/>
    <w:rsid w:val="00643162"/>
    <w:rsid w:val="00714B26"/>
    <w:rsid w:val="00721072"/>
    <w:rsid w:val="007610B7"/>
    <w:rsid w:val="007B6248"/>
    <w:rsid w:val="009578B4"/>
    <w:rsid w:val="00B84F03"/>
    <w:rsid w:val="00BD5339"/>
    <w:rsid w:val="00BE1C58"/>
    <w:rsid w:val="00C70CBD"/>
    <w:rsid w:val="00CF6062"/>
    <w:rsid w:val="00D17688"/>
    <w:rsid w:val="00DD15AB"/>
    <w:rsid w:val="00DE2C23"/>
    <w:rsid w:val="00DF5519"/>
    <w:rsid w:val="00E577C7"/>
    <w:rsid w:val="00E91F1F"/>
    <w:rsid w:val="00F3097D"/>
    <w:rsid w:val="00F406BA"/>
    <w:rsid w:val="00F848A2"/>
    <w:rsid w:val="00FA7B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356E83C91E942089094264E559CC611">
    <w:name w:val="2356E83C91E942089094264E559CC611"/>
  </w:style>
  <w:style w:type="paragraph" w:customStyle="1" w:styleId="A0C0A81C67A04850AD17A04958595AD1">
    <w:name w:val="A0C0A81C67A04850AD17A04958595AD1"/>
    <w:rsid w:val="00196A9A"/>
  </w:style>
  <w:style w:type="paragraph" w:customStyle="1" w:styleId="76179A903EA9436D93CAF787A90FBB59">
    <w:name w:val="76179A903EA9436D93CAF787A90FBB59"/>
    <w:rsid w:val="00196A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Kelyan RUAS</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4C258852AC4CC458658AC31EB0B276C" ma:contentTypeVersion="0" ma:contentTypeDescription="Crée un document." ma:contentTypeScope="" ma:versionID="eee8442602109e583569325699c56802">
  <xsd:schema xmlns:xsd="http://www.w3.org/2001/XMLSchema" xmlns:xs="http://www.w3.org/2001/XMLSchema" xmlns:p="http://schemas.microsoft.com/office/2006/metadata/properties" targetNamespace="http://schemas.microsoft.com/office/2006/metadata/properties" ma:root="true" ma:fieldsID="d5d55500fe8daf480c2691b3a2b46a8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61205-E330-43D1-A90E-5FDABAD32830}">
  <ds:schemaRefs>
    <ds:schemaRef ds:uri="http://schemas.microsoft.com/sharepoint/v3/contenttype/forms"/>
  </ds:schemaRefs>
</ds:datastoreItem>
</file>

<file path=customXml/itemProps3.xml><?xml version="1.0" encoding="utf-8"?>
<ds:datastoreItem xmlns:ds="http://schemas.openxmlformats.org/officeDocument/2006/customXml" ds:itemID="{B5C262DF-2D19-4442-A6DB-AD3C47B8FD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AE6380-9C1C-4AF1-B579-1DBBF7879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4EBDCD7-1051-41C1-A04F-B589825B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956</TotalTime>
  <Pages>14</Pages>
  <Words>1006</Words>
  <Characters>5537</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tec6</dc:creator>
  <cp:keywords/>
  <cp:lastModifiedBy>Kelyan RUAS</cp:lastModifiedBy>
  <cp:revision>30</cp:revision>
  <cp:lastPrinted>2023-05-02T13:42:00Z</cp:lastPrinted>
  <dcterms:created xsi:type="dcterms:W3CDTF">2023-01-12T12:34:00Z</dcterms:created>
  <dcterms:modified xsi:type="dcterms:W3CDTF">2023-05-02T14:25:00Z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0x01010064C258852AC4CC458658AC31EB0B276C</vt:lpwstr>
  </property>
</Properties>
</file>